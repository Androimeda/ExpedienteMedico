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53FA" w:rsidRPr="00DF57B9" w:rsidRDefault="009A58D0">
      <w:pPr>
        <w:pStyle w:val="Informacindecontacto"/>
        <w:rPr>
          <w:noProof/>
          <w:lang w:val="es-ES_tradnl"/>
        </w:rPr>
      </w:pPr>
      <w:sdt>
        <w:sdtPr>
          <w:rPr>
            <w:noProof/>
            <w:lang w:val="es-ES_tradnl"/>
          </w:rPr>
          <w:alias w:val="Dirección postal"/>
          <w:tag w:val="Dirección postal"/>
          <w:id w:val="1415969137"/>
          <w:placeholder>
            <w:docPart w:val="E89BF080970C4DD2ABD6B1E173967F57"/>
          </w:placeholder>
          <w:dataBinding w:prefixMappings="xmlns:ns0='http://schemas.microsoft.com/office/2006/coverPageProps' " w:xpath="/ns0:CoverPageProperties[1]/ns0:CompanyAddress[1]" w:storeItemID="{55AF091B-3C7A-41E3-B477-F2FDAA23CFDA}"/>
          <w:text w:multiLine="1"/>
        </w:sdtPr>
        <w:sdtContent>
          <w:r w:rsidR="00487261">
            <w:rPr>
              <w:noProof/>
              <w:lang w:val="es-ES_tradnl"/>
            </w:rPr>
            <w:t>PROYECTO: EXPEDIENTE MEDICO</w:t>
          </w:r>
          <w:r w:rsidR="00F2751F">
            <w:rPr>
              <w:noProof/>
              <w:lang w:val="es-ES_tradnl"/>
            </w:rPr>
            <w:t xml:space="preserve"> </w:t>
          </w:r>
          <w:r w:rsidR="00487261">
            <w:rPr>
              <w:noProof/>
              <w:lang w:val="es-ES_tradnl"/>
            </w:rPr>
            <w:t>CENTRALIZADO</w:t>
          </w:r>
        </w:sdtContent>
      </w:sdt>
    </w:p>
    <w:sdt>
      <w:sdtPr>
        <w:rPr>
          <w:b/>
          <w:noProof/>
          <w:lang w:val="es-ES_tradnl"/>
        </w:rPr>
        <w:alias w:val="Categoría"/>
        <w:tag w:val=""/>
        <w:id w:val="1543715586"/>
        <w:placeholder>
          <w:docPart w:val="D9432A8D52E94592B97B81C27116BB59"/>
        </w:placeholder>
        <w:dataBinding w:prefixMappings="xmlns:ns0='http://purl.org/dc/elements/1.1/' xmlns:ns1='http://schemas.openxmlformats.org/package/2006/metadata/core-properties' " w:xpath="/ns1:coreProperties[1]/ns1:category[1]" w:storeItemID="{6C3C8BC8-F283-45AE-878A-BAB7291924A1}"/>
        <w:text/>
      </w:sdtPr>
      <w:sdtContent>
        <w:p w:rsidR="00E953FA" w:rsidRPr="00DF57B9" w:rsidRDefault="00487261">
          <w:pPr>
            <w:pStyle w:val="Informacindecontacto"/>
            <w:rPr>
              <w:noProof/>
              <w:lang w:val="es-ES_tradnl"/>
            </w:rPr>
          </w:pPr>
          <w:r w:rsidRPr="00487261">
            <w:rPr>
              <w:b/>
              <w:noProof/>
              <w:lang w:val="es-ES_tradnl"/>
            </w:rPr>
            <w:t>Bases deDatos I IS-501</w:t>
          </w:r>
        </w:p>
      </w:sdtContent>
    </w:sdt>
    <w:p w:rsidR="00E953FA" w:rsidRPr="00DF57B9" w:rsidRDefault="00487261">
      <w:pPr>
        <w:pStyle w:val="Nombre"/>
        <w:rPr>
          <w:noProof/>
          <w:lang w:val="es-ES_tradnl"/>
        </w:rPr>
      </w:pPr>
      <w:r>
        <w:rPr>
          <w:noProof/>
          <w:lang w:val="es-ES_tradnl"/>
        </w:rPr>
        <w:t>MANUAL DE INSTALACION</w:t>
      </w:r>
    </w:p>
    <w:tbl>
      <w:tblPr>
        <w:tblStyle w:val="Informeanual"/>
        <w:tblW w:w="5000" w:type="pct"/>
        <w:tblLook w:val="04A0" w:firstRow="1" w:lastRow="0" w:firstColumn="1" w:lastColumn="0" w:noHBand="0" w:noVBand="1"/>
        <w:tblDescription w:val="Resume"/>
      </w:tblPr>
      <w:tblGrid>
        <w:gridCol w:w="1345"/>
        <w:gridCol w:w="5"/>
        <w:gridCol w:w="8790"/>
      </w:tblGrid>
      <w:tr w:rsidR="00E23358" w:rsidRPr="00DF57B9" w:rsidTr="00207173">
        <w:tc>
          <w:tcPr>
            <w:tcW w:w="1539" w:type="dxa"/>
          </w:tcPr>
          <w:p w:rsidR="00E953FA" w:rsidRPr="00DF57B9" w:rsidRDefault="00671A6A">
            <w:pPr>
              <w:pStyle w:val="Ttulo1"/>
              <w:rPr>
                <w:noProof/>
                <w:lang w:val="es-ES_tradnl"/>
              </w:rPr>
            </w:pPr>
            <w:r w:rsidRPr="00DF57B9">
              <w:rPr>
                <w:noProof/>
                <w:lang w:val="es-ES_tradnl"/>
              </w:rPr>
              <w:t>Objetivo</w:t>
            </w:r>
          </w:p>
        </w:tc>
        <w:tc>
          <w:tcPr>
            <w:tcW w:w="81" w:type="dxa"/>
          </w:tcPr>
          <w:p w:rsidR="00E953FA" w:rsidRPr="00DF57B9" w:rsidRDefault="00E953FA">
            <w:pPr>
              <w:rPr>
                <w:noProof/>
                <w:lang w:val="es-ES_tradnl"/>
              </w:rPr>
            </w:pPr>
          </w:p>
        </w:tc>
        <w:tc>
          <w:tcPr>
            <w:tcW w:w="8520" w:type="dxa"/>
          </w:tcPr>
          <w:p w:rsidR="00E953FA" w:rsidRPr="00DF57B9" w:rsidRDefault="00487261" w:rsidP="00E85F71">
            <w:pPr>
              <w:pStyle w:val="Textodelcurrculumvtae"/>
              <w:spacing w:line="264" w:lineRule="auto"/>
              <w:ind w:right="360"/>
              <w:rPr>
                <w:noProof/>
                <w:lang w:val="es-ES_tradnl"/>
              </w:rPr>
            </w:pPr>
            <w:r>
              <w:rPr>
                <w:noProof/>
                <w:lang w:val="es-ES_tradnl"/>
              </w:rPr>
              <w:t xml:space="preserve">Eate manual se realiza con la finalidad de que cualquier persona pueda implementar, ejecutar, compilar y manipular nuestro proyecto de la manera mas </w:t>
            </w:r>
            <w:r w:rsidR="00207173">
              <w:rPr>
                <w:noProof/>
                <w:lang w:val="es-ES_tradnl"/>
              </w:rPr>
              <w:t xml:space="preserve">simple y </w:t>
            </w:r>
            <w:r>
              <w:rPr>
                <w:noProof/>
                <w:lang w:val="es-ES_tradnl"/>
              </w:rPr>
              <w:t>efectiva.</w:t>
            </w:r>
          </w:p>
        </w:tc>
      </w:tr>
      <w:tr w:rsidR="00E23358" w:rsidRPr="00DF57B9" w:rsidTr="00207173">
        <w:tc>
          <w:tcPr>
            <w:tcW w:w="1539" w:type="dxa"/>
          </w:tcPr>
          <w:p w:rsidR="00E953FA" w:rsidRPr="00DF57B9" w:rsidRDefault="00671A6A">
            <w:pPr>
              <w:pStyle w:val="Ttulo1"/>
              <w:rPr>
                <w:noProof/>
                <w:lang w:val="es-ES_tradnl"/>
              </w:rPr>
            </w:pPr>
            <w:r w:rsidRPr="00DF57B9">
              <w:rPr>
                <w:noProof/>
                <w:lang w:val="es-ES_tradnl"/>
              </w:rPr>
              <w:t>Conocimientos</w:t>
            </w:r>
          </w:p>
        </w:tc>
        <w:tc>
          <w:tcPr>
            <w:tcW w:w="81" w:type="dxa"/>
          </w:tcPr>
          <w:p w:rsidR="00E953FA" w:rsidRPr="00DF57B9" w:rsidRDefault="00E953FA">
            <w:pPr>
              <w:rPr>
                <w:noProof/>
                <w:lang w:val="es-ES_tradnl"/>
              </w:rPr>
            </w:pPr>
          </w:p>
        </w:tc>
        <w:tc>
          <w:tcPr>
            <w:tcW w:w="8520" w:type="dxa"/>
          </w:tcPr>
          <w:p w:rsidR="00E953FA" w:rsidRPr="00DF57B9" w:rsidRDefault="00487261" w:rsidP="00487261">
            <w:pPr>
              <w:pStyle w:val="Textodelcurrculumvtae"/>
              <w:spacing w:line="264" w:lineRule="auto"/>
              <w:ind w:right="720"/>
              <w:rPr>
                <w:noProof/>
                <w:lang w:val="es-ES_tradnl"/>
              </w:rPr>
            </w:pPr>
            <w:r>
              <w:rPr>
                <w:noProof/>
                <w:lang w:val="es-ES_tradnl"/>
              </w:rPr>
              <w:t xml:space="preserve">A lo largo del desarrollo del proyecto fue necesario hacer la utilizacion de diversas estructuras de datos, procedimientos almacenados, funciones. La base de </w:t>
            </w:r>
            <w:r w:rsidR="00E23358">
              <w:rPr>
                <w:noProof/>
                <w:lang w:val="es-ES_tradnl"/>
              </w:rPr>
              <w:t>d</w:t>
            </w:r>
            <w:r>
              <w:rPr>
                <w:noProof/>
                <w:lang w:val="es-ES_tradnl"/>
              </w:rPr>
              <w:t>atos en si es el resultado de multiples versiones en la que cada una se iban refinando detalles. Una base de datos en si es  un conjunto de informacion organizada logicamente.</w:t>
            </w:r>
          </w:p>
        </w:tc>
      </w:tr>
      <w:tr w:rsidR="00E23358" w:rsidRPr="00DF57B9" w:rsidTr="00207173">
        <w:tc>
          <w:tcPr>
            <w:tcW w:w="1539" w:type="dxa"/>
          </w:tcPr>
          <w:p w:rsidR="00E953FA" w:rsidRPr="00DF57B9" w:rsidRDefault="00487261">
            <w:pPr>
              <w:pStyle w:val="Ttulo1"/>
              <w:rPr>
                <w:noProof/>
                <w:lang w:val="es-ES_tradnl"/>
              </w:rPr>
            </w:pPr>
            <w:r>
              <w:rPr>
                <w:noProof/>
                <w:lang w:val="es-ES_tradnl"/>
              </w:rPr>
              <w:t>1</w:t>
            </w:r>
          </w:p>
        </w:tc>
        <w:tc>
          <w:tcPr>
            <w:tcW w:w="81" w:type="dxa"/>
          </w:tcPr>
          <w:p w:rsidR="00E953FA" w:rsidRPr="00DF57B9" w:rsidRDefault="00E953FA">
            <w:pPr>
              <w:rPr>
                <w:noProof/>
                <w:lang w:val="es-ES_tradnl"/>
              </w:rPr>
            </w:pPr>
          </w:p>
        </w:tc>
        <w:tc>
          <w:tcPr>
            <w:tcW w:w="8520" w:type="dxa"/>
          </w:tcPr>
          <w:sdt>
            <w:sdtPr>
              <w:rPr>
                <w:rFonts w:asciiTheme="minorHAnsi" w:eastAsiaTheme="minorEastAsia" w:hAnsiTheme="minorHAnsi" w:cstheme="minorBidi"/>
                <w:b w:val="0"/>
                <w:bCs w:val="0"/>
                <w:caps w:val="0"/>
                <w:noProof/>
                <w:color w:val="595959" w:themeColor="text1" w:themeTint="A6"/>
                <w:lang w:val="es-ES_tradnl"/>
                <w14:ligatures w14:val="none"/>
              </w:rPr>
              <w:id w:val="1436861535"/>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221802691"/>
                  <w:placeholder>
                    <w:docPart w:val="67F23B14CED64B1DBF4A2AA5B054F5C4"/>
                  </w:placeholder>
                  <w15:color w:val="C0C0C0"/>
                  <w15:repeatingSectionItem/>
                </w:sdtPr>
                <w:sdtContent>
                  <w:p w:rsidR="00DF57B9" w:rsidRPr="00DF57B9" w:rsidRDefault="00487261" w:rsidP="00DF57B9">
                    <w:pPr>
                      <w:pStyle w:val="Ttulo2"/>
                      <w:rPr>
                        <w:noProof/>
                        <w:lang w:val="es-ES_tradnl"/>
                      </w:rPr>
                    </w:pPr>
                    <w:r>
                      <w:rPr>
                        <w:noProof/>
                        <w:lang w:val="es-ES_tradnl"/>
                      </w:rPr>
                      <w:t>acceder a los archivos</w:t>
                    </w:r>
                  </w:p>
                  <w:p w:rsidR="00DF57B9" w:rsidRPr="00DF57B9" w:rsidRDefault="00DF57B9" w:rsidP="00DF57B9">
                    <w:pPr>
                      <w:pStyle w:val="Textodelcurrculumvtae"/>
                      <w:rPr>
                        <w:noProof/>
                        <w:lang w:val="es-ES_tradnl"/>
                      </w:rPr>
                    </w:pPr>
                  </w:p>
                  <w:p w:rsidR="00DF57B9" w:rsidRPr="00DF57B9" w:rsidRDefault="00487261" w:rsidP="00DF57B9">
                    <w:pPr>
                      <w:rPr>
                        <w:noProof/>
                        <w:lang w:val="es-ES_tradnl"/>
                      </w:rPr>
                    </w:pPr>
                    <w:r>
                      <w:rPr>
                        <w:noProof/>
                        <w:lang w:val="es-ES_tradnl"/>
                      </w:rPr>
                      <w:t>Para fines de la instalacion el proyecto estara almacenado en un folder que contenga cada una de las partes necesarias y clasificados de acuerdo a su funcionalidad: la base de datos, los procedimientos, FrontEnd, BackEnd…</w:t>
                    </w: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68699791"/>
                  <w:placeholder>
                    <w:docPart w:val="67F23B14CED64B1DBF4A2AA5B054F5C4"/>
                  </w:placeholder>
                  <w15:color w:val="C0C0C0"/>
                  <w15:repeatingSectionItem/>
                </w:sdtPr>
                <w:sdtContent>
                  <w:p w:rsidR="00DF57B9" w:rsidRPr="00DF57B9" w:rsidRDefault="00487261" w:rsidP="00DF57B9">
                    <w:pPr>
                      <w:pStyle w:val="Ttulo2"/>
                      <w:rPr>
                        <w:noProof/>
                        <w:lang w:val="es-ES_tradnl"/>
                      </w:rPr>
                    </w:pPr>
                    <w:r>
                      <w:rPr>
                        <w:noProof/>
                        <w:lang w:val="es-ES_tradnl"/>
                      </w:rPr>
                      <w:t>identificar los archivos</w:t>
                    </w:r>
                  </w:p>
                  <w:p w:rsidR="00DF57B9" w:rsidRPr="00DF57B9" w:rsidRDefault="00DF57B9" w:rsidP="00DF57B9">
                    <w:pPr>
                      <w:pStyle w:val="Textodelcurrculumvtae"/>
                      <w:rPr>
                        <w:noProof/>
                        <w:lang w:val="es-ES_tradnl"/>
                      </w:rPr>
                    </w:pPr>
                  </w:p>
                  <w:p w:rsidR="00E953FA" w:rsidRPr="00DF57B9" w:rsidRDefault="00DF64E0" w:rsidP="00DF57B9">
                    <w:pPr>
                      <w:rPr>
                        <w:rFonts w:eastAsiaTheme="minorEastAsia"/>
                        <w:noProof/>
                        <w:lang w:val="es-ES_tradnl"/>
                      </w:rPr>
                    </w:pPr>
                    <w:r>
                      <w:rPr>
                        <w:noProof/>
                      </w:rPr>
                      <w:drawing>
                        <wp:anchor distT="0" distB="0" distL="114300" distR="114300" simplePos="0" relativeHeight="251665408" behindDoc="0" locked="0" layoutInCell="1" allowOverlap="1" wp14:anchorId="18655A61">
                          <wp:simplePos x="0" y="0"/>
                          <wp:positionH relativeFrom="column">
                            <wp:posOffset>1220470</wp:posOffset>
                          </wp:positionH>
                          <wp:positionV relativeFrom="paragraph">
                            <wp:posOffset>427355</wp:posOffset>
                          </wp:positionV>
                          <wp:extent cx="1762125" cy="168592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751" t="13945" r="54882" b="39485"/>
                                  <a:stretch/>
                                </pic:blipFill>
                                <pic:spPr bwMode="auto">
                                  <a:xfrm>
                                    <a:off x="0" y="0"/>
                                    <a:ext cx="176212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261">
                      <w:rPr>
                        <w:rFonts w:eastAsiaTheme="minorEastAsia"/>
                        <w:noProof/>
                        <w:lang w:val="es-ES_tradnl"/>
                      </w:rPr>
                      <w:t>Reiterando la organización de los archivos debemos identificar la secuencia de instalacion respectiva a cada uno de los archivos para poder ejecutar nuestro proyecto de la manera mas eficaz.</w:t>
                    </w:r>
                    <w:r>
                      <w:rPr>
                        <w:noProof/>
                      </w:rPr>
                      <w:t xml:space="preserve"> </w:t>
                    </w:r>
                  </w:p>
                </w:sdtContent>
              </w:sdt>
            </w:sdtContent>
          </w:sdt>
        </w:tc>
      </w:tr>
      <w:tr w:rsidR="00E23358" w:rsidRPr="00DF57B9" w:rsidTr="00207173">
        <w:tc>
          <w:tcPr>
            <w:tcW w:w="1539" w:type="dxa"/>
          </w:tcPr>
          <w:p w:rsidR="00E953FA" w:rsidRPr="00DF57B9" w:rsidRDefault="00487261">
            <w:pPr>
              <w:pStyle w:val="Ttulo1"/>
              <w:rPr>
                <w:noProof/>
                <w:lang w:val="es-ES_tradnl"/>
              </w:rPr>
            </w:pPr>
            <w:r>
              <w:rPr>
                <w:noProof/>
                <w:lang w:val="es-ES_tradnl"/>
              </w:rPr>
              <w:t>2</w:t>
            </w:r>
          </w:p>
        </w:tc>
        <w:tc>
          <w:tcPr>
            <w:tcW w:w="81" w:type="dxa"/>
          </w:tcPr>
          <w:p w:rsidR="00E953FA" w:rsidRPr="00DF57B9" w:rsidRDefault="00E953FA">
            <w:pPr>
              <w:rPr>
                <w:noProof/>
                <w:lang w:val="es-ES_tradnl"/>
              </w:rPr>
            </w:pPr>
          </w:p>
        </w:tc>
        <w:tc>
          <w:tcPr>
            <w:tcW w:w="8520" w:type="dxa"/>
          </w:tcPr>
          <w:sdt>
            <w:sdtPr>
              <w:rPr>
                <w:rFonts w:asciiTheme="minorHAnsi" w:eastAsiaTheme="minorEastAsia" w:hAnsiTheme="minorHAnsi" w:cstheme="minorBidi"/>
                <w:b w:val="0"/>
                <w:bCs w:val="0"/>
                <w:caps w:val="0"/>
                <w:noProof/>
                <w:color w:val="595959" w:themeColor="text1" w:themeTint="A6"/>
                <w:lang w:val="es-ES_tradnl"/>
                <w14:ligatures w14:val="none"/>
              </w:rPr>
              <w:id w:val="-691765356"/>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1126388115"/>
                  <w:placeholder>
                    <w:docPart w:val="1F44AC855782455BA08DEDB1A5254BE7"/>
                  </w:placeholder>
                  <w15:repeatingSectionItem/>
                </w:sdtPr>
                <w:sdtContent>
                  <w:p w:rsidR="00DF57B9" w:rsidRPr="00DF57B9" w:rsidRDefault="00487261" w:rsidP="00DF57B9">
                    <w:pPr>
                      <w:pStyle w:val="Ttulo2"/>
                      <w:rPr>
                        <w:noProof/>
                        <w:lang w:val="es-ES_tradnl"/>
                      </w:rPr>
                    </w:pPr>
                    <w:r>
                      <w:rPr>
                        <w:noProof/>
                        <w:lang w:val="es-ES_tradnl"/>
                      </w:rPr>
                      <w:t>base de datos</w:t>
                    </w:r>
                  </w:p>
                  <w:p w:rsidR="00487261" w:rsidRPr="00F2751F" w:rsidRDefault="00487261" w:rsidP="00DF57B9">
                    <w:pPr>
                      <w:rPr>
                        <w:noProof/>
                        <w:lang w:val="es-ES_tradnl"/>
                      </w:rPr>
                    </w:pPr>
                    <w:r>
                      <w:rPr>
                        <w:noProof/>
                        <w:lang w:val="es-ES_tradnl"/>
                      </w:rPr>
                      <w:t>Una vez identificada la diversidad de archivos procederemos a la compilacion de la base de datos para efectos del mismo necesitamos una gama de programas.</w:t>
                    </w: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2051756111"/>
                  <w:placeholder>
                    <w:docPart w:val="9222E3D932D64ECEA2E40CA7EF40EF2E"/>
                  </w:placeholder>
                  <w15:repeatingSectionItem/>
                </w:sdtPr>
                <w:sdtContent>
                  <w:p w:rsidR="00487261" w:rsidRDefault="00F2751F" w:rsidP="00DF57B9">
                    <w:pPr>
                      <w:pStyle w:val="Ttulo2"/>
                      <w:rPr>
                        <w:noProof/>
                        <w:lang w:val="es-ES_tradnl"/>
                      </w:rPr>
                    </w:pPr>
                    <w:r>
                      <w:rPr>
                        <w:noProof/>
                      </w:rPr>
                      <w:drawing>
                        <wp:anchor distT="0" distB="0" distL="114300" distR="114300" simplePos="0" relativeHeight="251658240" behindDoc="1" locked="0" layoutInCell="1" allowOverlap="1" wp14:anchorId="5CE259EA">
                          <wp:simplePos x="0" y="0"/>
                          <wp:positionH relativeFrom="column">
                            <wp:posOffset>29845</wp:posOffset>
                          </wp:positionH>
                          <wp:positionV relativeFrom="paragraph">
                            <wp:posOffset>201930</wp:posOffset>
                          </wp:positionV>
                          <wp:extent cx="4819650" cy="342900"/>
                          <wp:effectExtent l="0" t="0" r="0" b="0"/>
                          <wp:wrapThrough wrapText="bothSides">
                            <wp:wrapPolygon edited="0">
                              <wp:start x="0" y="0"/>
                              <wp:lineTo x="0" y="20400"/>
                              <wp:lineTo x="21515" y="20400"/>
                              <wp:lineTo x="2151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0710" t="14734" r="19675" b="75794"/>
                                  <a:stretch/>
                                </pic:blipFill>
                                <pic:spPr bwMode="auto">
                                  <a:xfrm>
                                    <a:off x="0" y="0"/>
                                    <a:ext cx="4819650" cy="34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7261">
                      <w:rPr>
                        <w:noProof/>
                        <w:lang w:val="es-ES_tradnl"/>
                      </w:rPr>
                      <w:t>sqldeveloper</w:t>
                    </w:r>
                  </w:p>
                  <w:p w:rsidR="00F2751F" w:rsidRDefault="00487261" w:rsidP="00DF57B9">
                    <w:pPr>
                      <w:rPr>
                        <w:noProof/>
                        <w:lang w:val="es-ES_tradnl"/>
                      </w:rPr>
                    </w:pPr>
                    <w:r>
                      <w:rPr>
                        <w:noProof/>
                        <w:lang w:val="es-ES_tradnl"/>
                      </w:rPr>
                      <w:t>Para efectos de instalacion, precisamos de este gestor de base de datos p</w:t>
                    </w:r>
                    <w:r w:rsidR="00F2751F">
                      <w:rPr>
                        <w:noProof/>
                        <w:lang w:val="es-ES_tradnl"/>
                      </w:rPr>
                      <w:t>ropiamente dicho lanzado al mercado por ORACLE un motor de base de datos de uso empresarial y en el cual se nos asigno trabajar en este proyecto tan escalable y productivo como lo es el sistema medico de Honduras.</w:t>
                    </w:r>
                  </w:p>
                  <w:p w:rsidR="00F2751F" w:rsidRPr="00F2751F" w:rsidRDefault="009A58D0" w:rsidP="00DF57B9">
                    <w:pPr>
                      <w:rPr>
                        <w:noProof/>
                        <w:lang w:val="es-ES_tradnl"/>
                      </w:rPr>
                    </w:pPr>
                    <w:r>
                      <w:rPr>
                        <w:noProof/>
                      </w:rPr>
                      <w:lastRenderedPageBreak/>
                      <w:drawing>
                        <wp:anchor distT="0" distB="0" distL="114300" distR="114300" simplePos="0" relativeHeight="251659264" behindDoc="0" locked="0" layoutInCell="1" allowOverlap="1" wp14:anchorId="49BC067C">
                          <wp:simplePos x="0" y="0"/>
                          <wp:positionH relativeFrom="column">
                            <wp:posOffset>1277620</wp:posOffset>
                          </wp:positionH>
                          <wp:positionV relativeFrom="paragraph">
                            <wp:posOffset>41910</wp:posOffset>
                          </wp:positionV>
                          <wp:extent cx="2266950" cy="111061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7811" t="28153" r="28106" b="33433"/>
                                  <a:stretch/>
                                </pic:blipFill>
                                <pic:spPr bwMode="auto">
                                  <a:xfrm>
                                    <a:off x="0" y="0"/>
                                    <a:ext cx="2266950" cy="111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p w:rsidR="009A58D0" w:rsidRDefault="009A58D0" w:rsidP="00DF57B9">
                <w:pPr>
                  <w:pStyle w:val="Ttulo2"/>
                  <w:rPr>
                    <w:rFonts w:asciiTheme="minorHAnsi" w:eastAsiaTheme="minorEastAsia" w:hAnsiTheme="minorHAnsi" w:cstheme="minorBidi"/>
                    <w:b w:val="0"/>
                    <w:bCs w:val="0"/>
                    <w:caps w:val="0"/>
                    <w:noProof/>
                    <w:color w:val="595959" w:themeColor="text1" w:themeTint="A6"/>
                    <w:lang w:val="es-ES_tradnl"/>
                    <w14:ligatures w14:val="none"/>
                  </w:rPr>
                </w:pPr>
              </w:p>
              <w:p w:rsidR="009A58D0" w:rsidRDefault="009A58D0" w:rsidP="00DF57B9">
                <w:pPr>
                  <w:pStyle w:val="Ttulo2"/>
                  <w:rPr>
                    <w:rFonts w:asciiTheme="minorHAnsi" w:eastAsiaTheme="minorEastAsia" w:hAnsiTheme="minorHAnsi" w:cstheme="minorBidi"/>
                    <w:b w:val="0"/>
                    <w:bCs w:val="0"/>
                    <w:caps w:val="0"/>
                    <w:noProof/>
                    <w:color w:val="595959" w:themeColor="text1" w:themeTint="A6"/>
                    <w:lang w:val="es-ES_tradnl"/>
                    <w14:ligatures w14:val="none"/>
                  </w:rPr>
                </w:pPr>
              </w:p>
              <w:p w:rsidR="009A58D0" w:rsidRPr="009A58D0" w:rsidRDefault="009A58D0" w:rsidP="009A58D0">
                <w:pPr>
                  <w:rPr>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1995098742"/>
                  <w:placeholder>
                    <w:docPart w:val="EB64AA9586E64B95A7D4B1143DBF556A"/>
                  </w:placeholder>
                  <w15:repeatingSectionItem/>
                </w:sdtPr>
                <w:sdtContent>
                  <w:p w:rsidR="00F2751F" w:rsidRPr="00DF57B9" w:rsidRDefault="00F2751F" w:rsidP="00DF57B9">
                    <w:pPr>
                      <w:pStyle w:val="Ttulo2"/>
                      <w:rPr>
                        <w:noProof/>
                        <w:lang w:val="es-ES_tradnl"/>
                      </w:rPr>
                    </w:pPr>
                    <w:r>
                      <w:rPr>
                        <w:noProof/>
                        <w:lang w:val="es-ES_tradnl"/>
                      </w:rPr>
                      <w:t>2.1</w:t>
                    </w:r>
                  </w:p>
                  <w:p w:rsidR="00F2751F" w:rsidRDefault="00F2751F" w:rsidP="00DF57B9">
                    <w:pPr>
                      <w:rPr>
                        <w:noProof/>
                        <w:lang w:val="es-ES_tradnl"/>
                      </w:rPr>
                    </w:pPr>
                    <w:r>
                      <w:rPr>
                        <w:noProof/>
                        <w:lang w:val="es-ES_tradnl"/>
                      </w:rPr>
                      <w:t xml:space="preserve">En SQLDeveloper como es de costumbre para montar las bases de datos vamos a crear </w:t>
                    </w:r>
                    <w:r w:rsidR="009A58D0">
                      <w:rPr>
                        <w:noProof/>
                        <w:lang w:val="es-ES_tradnl"/>
                      </w:rPr>
                      <w:t>la</w:t>
                    </w:r>
                    <w:r>
                      <w:rPr>
                        <w:noProof/>
                        <w:lang w:val="es-ES_tradnl"/>
                      </w:rPr>
                      <w:t xml:space="preserve"> conexión</w:t>
                    </w:r>
                    <w:r w:rsidR="009A58D0">
                      <w:rPr>
                        <w:noProof/>
                        <w:lang w:val="es-ES_tradnl"/>
                      </w:rPr>
                      <w:t xml:space="preserve"> principal,</w:t>
                    </w:r>
                    <w:r>
                      <w:rPr>
                        <w:noProof/>
                        <w:lang w:val="es-ES_tradnl"/>
                      </w:rPr>
                      <w:t xml:space="preserve"> con SYSTEM.</w:t>
                    </w:r>
                  </w:p>
                  <w:p w:rsidR="009A58D0" w:rsidRDefault="009A58D0" w:rsidP="00DF57B9">
                    <w:pPr>
                      <w:rPr>
                        <w:noProof/>
                        <w:lang w:val="es-ES_tradnl"/>
                      </w:rPr>
                    </w:pPr>
                    <w:r>
                      <w:rPr>
                        <w:noProof/>
                      </w:rPr>
                      <w:drawing>
                        <wp:anchor distT="0" distB="0" distL="114300" distR="114300" simplePos="0" relativeHeight="251661312" behindDoc="0" locked="0" layoutInCell="1" allowOverlap="1" wp14:anchorId="7E23C700">
                          <wp:simplePos x="0" y="0"/>
                          <wp:positionH relativeFrom="column">
                            <wp:posOffset>1610995</wp:posOffset>
                          </wp:positionH>
                          <wp:positionV relativeFrom="paragraph">
                            <wp:posOffset>42545</wp:posOffset>
                          </wp:positionV>
                          <wp:extent cx="219075" cy="1333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80" t="14471" r="95118" b="81845"/>
                                  <a:stretch/>
                                </pic:blipFill>
                                <pic:spPr bwMode="auto">
                                  <a:xfrm>
                                    <a:off x="0" y="0"/>
                                    <a:ext cx="219075"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rPr>
                      <w:t>Hacemos crick en el icono que esta en la parte superior izquierda.</w:t>
                    </w:r>
                  </w:p>
                  <w:p w:rsidR="009A58D0" w:rsidRDefault="009A58D0" w:rsidP="00DF57B9">
                    <w:pPr>
                      <w:rPr>
                        <w:noProof/>
                        <w:lang w:val="es-ES_tradnl"/>
                      </w:rPr>
                    </w:pPr>
                    <w:r>
                      <w:rPr>
                        <w:noProof/>
                        <w:lang w:val="es-ES_tradnl"/>
                      </w:rPr>
                      <w:t xml:space="preserve">Creamos la conexión que puede o no constar de una contraseña, no obstante es recomendable hacernos de una para cumplir con </w:t>
                    </w:r>
                    <w:r w:rsidR="008B7CFD">
                      <w:rPr>
                        <w:noProof/>
                        <w:lang w:val="es-ES_tradnl"/>
                      </w:rPr>
                      <w:t>la seguridad de la informacion e integridad de los datos al restringir el acceso.</w:t>
                    </w:r>
                  </w:p>
                  <w:p w:rsidR="009A58D0" w:rsidRDefault="009A58D0" w:rsidP="00DF57B9">
                    <w:pPr>
                      <w:rPr>
                        <w:noProof/>
                        <w:lang w:val="es-ES_tradnl"/>
                      </w:rPr>
                    </w:pPr>
                    <w:r>
                      <w:rPr>
                        <w:noProof/>
                      </w:rPr>
                      <w:drawing>
                        <wp:anchor distT="0" distB="0" distL="114300" distR="114300" simplePos="0" relativeHeight="251660288" behindDoc="0" locked="0" layoutInCell="1" allowOverlap="1" wp14:anchorId="0FDA5B02">
                          <wp:simplePos x="0" y="0"/>
                          <wp:positionH relativeFrom="column">
                            <wp:posOffset>201295</wp:posOffset>
                          </wp:positionH>
                          <wp:positionV relativeFrom="paragraph">
                            <wp:posOffset>126365</wp:posOffset>
                          </wp:positionV>
                          <wp:extent cx="3048000" cy="1663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444" t="19207" r="18196" b="26065"/>
                                  <a:stretch/>
                                </pic:blipFill>
                                <pic:spPr bwMode="auto">
                                  <a:xfrm>
                                    <a:off x="0" y="0"/>
                                    <a:ext cx="304800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7CFD" w:rsidRDefault="008B7CFD" w:rsidP="00DF57B9">
                    <w:pPr>
                      <w:rPr>
                        <w:noProof/>
                        <w:lang w:val="es-ES_tradnl"/>
                      </w:rPr>
                    </w:pPr>
                  </w:p>
                  <w:p w:rsidR="008B7CFD" w:rsidRDefault="008B7CFD" w:rsidP="00DF57B9">
                    <w:pPr>
                      <w:rPr>
                        <w:noProof/>
                        <w:lang w:val="es-ES_tradnl"/>
                      </w:rPr>
                    </w:pPr>
                  </w:p>
                  <w:p w:rsidR="008B7CFD" w:rsidRDefault="008B7CFD" w:rsidP="00DF57B9">
                    <w:pPr>
                      <w:rPr>
                        <w:noProof/>
                        <w:lang w:val="es-ES_tradnl"/>
                      </w:rPr>
                    </w:pPr>
                  </w:p>
                  <w:p w:rsidR="008B7CFD" w:rsidRDefault="008B7CFD" w:rsidP="00DF57B9">
                    <w:pPr>
                      <w:rPr>
                        <w:noProof/>
                        <w:lang w:val="es-ES_tradnl"/>
                      </w:rPr>
                    </w:pPr>
                  </w:p>
                  <w:p w:rsidR="008B7CFD" w:rsidRDefault="008B7CFD" w:rsidP="00DF57B9">
                    <w:pPr>
                      <w:rPr>
                        <w:noProof/>
                        <w:lang w:val="es-ES_tradnl"/>
                      </w:rPr>
                    </w:pPr>
                  </w:p>
                  <w:p w:rsidR="00F2751F" w:rsidRPr="00F2751F" w:rsidRDefault="00F2751F"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074197191"/>
                  <w:placeholder>
                    <w:docPart w:val="2F4B41DB4AA84249B4AD6C388AB2397A"/>
                  </w:placeholder>
                  <w15:repeatingSectionItem/>
                </w:sdtPr>
                <w:sdtContent>
                  <w:p w:rsidR="008B7CFD" w:rsidRPr="00DF57B9" w:rsidRDefault="00720813" w:rsidP="00DF57B9">
                    <w:pPr>
                      <w:pStyle w:val="Ttulo2"/>
                      <w:rPr>
                        <w:noProof/>
                        <w:lang w:val="es-ES_tradnl"/>
                      </w:rPr>
                    </w:pPr>
                    <w:r>
                      <w:rPr>
                        <w:noProof/>
                      </w:rPr>
                      <w:drawing>
                        <wp:anchor distT="0" distB="0" distL="114300" distR="114300" simplePos="0" relativeHeight="251664384" behindDoc="0" locked="0" layoutInCell="1" allowOverlap="1" wp14:anchorId="04D52573">
                          <wp:simplePos x="0" y="0"/>
                          <wp:positionH relativeFrom="column">
                            <wp:posOffset>3554095</wp:posOffset>
                          </wp:positionH>
                          <wp:positionV relativeFrom="paragraph">
                            <wp:posOffset>160020</wp:posOffset>
                          </wp:positionV>
                          <wp:extent cx="1447800" cy="2799080"/>
                          <wp:effectExtent l="0" t="0" r="0" b="127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8" t="11576" r="75592" b="5017"/>
                                  <a:stretch/>
                                </pic:blipFill>
                                <pic:spPr bwMode="auto">
                                  <a:xfrm>
                                    <a:off x="0" y="0"/>
                                    <a:ext cx="1447800" cy="279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CFD">
                      <w:rPr>
                        <w:noProof/>
                        <w:lang w:val="es-ES_tradnl"/>
                      </w:rPr>
                      <w:t>2</w:t>
                    </w:r>
                    <w:r w:rsidR="00BF11AC">
                      <w:rPr>
                        <w:noProof/>
                        <w:lang w:val="es-ES_tradnl"/>
                      </w:rPr>
                      <w:t>.</w:t>
                    </w:r>
                    <w:r>
                      <w:rPr>
                        <w:noProof/>
                        <w:lang w:val="es-ES_tradnl"/>
                      </w:rPr>
                      <w:t>2</w:t>
                    </w:r>
                  </w:p>
                  <w:p w:rsidR="008B7CFD" w:rsidRDefault="008B7CFD" w:rsidP="00720813">
                    <w:pPr>
                      <w:jc w:val="both"/>
                      <w:rPr>
                        <w:i/>
                        <w:noProof/>
                        <w:lang w:val="es-ES_tradnl"/>
                      </w:rPr>
                    </w:pPr>
                    <w:r>
                      <w:rPr>
                        <w:noProof/>
                        <w:lang w:val="es-ES_tradnl"/>
                      </w:rPr>
                      <w:t>Consecuentemente creamos el user exclusivo para el manejo de la base de datos del sistema</w:t>
                    </w:r>
                    <w:r w:rsidR="008E6D9E">
                      <w:rPr>
                        <w:noProof/>
                        <w:lang w:val="es-ES_tradnl"/>
                      </w:rPr>
                      <w:t xml:space="preserve"> de expediente medico</w:t>
                    </w:r>
                    <w:r>
                      <w:rPr>
                        <w:noProof/>
                        <w:lang w:val="es-ES_tradnl"/>
                      </w:rPr>
                      <w:t xml:space="preserve"> para hacerlo nos vamos a la parte inferior del slash de la conexión System,en el apartado de </w:t>
                    </w:r>
                    <w:r w:rsidRPr="008B7CFD">
                      <w:rPr>
                        <w:i/>
                        <w:noProof/>
                        <w:lang w:val="es-ES_tradnl"/>
                      </w:rPr>
                      <w:t>users</w:t>
                    </w:r>
                    <w:r w:rsidR="00720813">
                      <w:rPr>
                        <w:i/>
                        <w:noProof/>
                        <w:lang w:val="es-ES_tradnl"/>
                      </w:rPr>
                      <w:t xml:space="preserve"> </w:t>
                    </w:r>
                    <w:r w:rsidR="00720813">
                      <w:rPr>
                        <w:noProof/>
                        <w:lang w:val="es-ES_tradnl"/>
                      </w:rPr>
                      <w:t xml:space="preserve">y dotar de todos los privilegios a este, pero para efectos de implementacion de este sistema vamos a hacero con el script, en caso de optar por esta opcion el usuario a crear es </w:t>
                    </w:r>
                    <w:r w:rsidR="00720813" w:rsidRPr="00720813">
                      <w:rPr>
                        <w:b/>
                        <w:noProof/>
                        <w:lang w:val="es-ES_tradnl"/>
                      </w:rPr>
                      <w:t>EXPEDIENTE</w:t>
                    </w:r>
                    <w:r w:rsidR="00720813">
                      <w:rPr>
                        <w:noProof/>
                        <w:lang w:val="es-ES_tradnl"/>
                      </w:rPr>
                      <w:t xml:space="preserve">, contraseña </w:t>
                    </w:r>
                    <w:r w:rsidR="00720813" w:rsidRPr="00720813">
                      <w:rPr>
                        <w:b/>
                        <w:noProof/>
                        <w:lang w:val="es-ES_tradnl"/>
                      </w:rPr>
                      <w:t>as.456</w:t>
                    </w:r>
                  </w:p>
                  <w:p w:rsidR="008B7CFD" w:rsidRDefault="008B7CFD"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B7CFD" w:rsidRPr="00F2751F" w:rsidRDefault="008B7CFD"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379362022"/>
                  <w:placeholder>
                    <w:docPart w:val="2150F7072D934BA8B9920C7A5911A446"/>
                  </w:placeholder>
                  <w15:repeatingSectionItem/>
                </w:sdtPr>
                <w:sdtContent>
                  <w:p w:rsidR="00F2751F" w:rsidRPr="00DF57B9" w:rsidRDefault="00F2751F" w:rsidP="00DF57B9">
                    <w:pPr>
                      <w:pStyle w:val="Ttulo2"/>
                      <w:rPr>
                        <w:noProof/>
                        <w:lang w:val="es-ES_tradnl"/>
                      </w:rPr>
                    </w:pPr>
                    <w:r>
                      <w:rPr>
                        <w:noProof/>
                        <w:lang w:val="es-ES_tradnl"/>
                      </w:rPr>
                      <w:t>2..</w:t>
                    </w:r>
                    <w:r w:rsidR="00720813">
                      <w:rPr>
                        <w:noProof/>
                        <w:lang w:val="es-ES_tradnl"/>
                      </w:rPr>
                      <w:t>3</w:t>
                    </w:r>
                  </w:p>
                  <w:p w:rsidR="008E6D9E" w:rsidRDefault="00F2751F" w:rsidP="00DF57B9">
                    <w:pPr>
                      <w:rPr>
                        <w:noProof/>
                        <w:lang w:val="es-ES_tradnl"/>
                      </w:rPr>
                    </w:pPr>
                    <w:r>
                      <w:rPr>
                        <w:noProof/>
                        <w:lang w:val="es-ES_tradnl"/>
                      </w:rPr>
                      <w:t xml:space="preserve">Vamos a contar con el folder de scripts respectivo, una vez localizados en este vamos a proceder a dar </w:t>
                    </w:r>
                    <w:r>
                      <w:rPr>
                        <w:i/>
                        <w:noProof/>
                        <w:lang w:val="es-ES_tradnl"/>
                      </w:rPr>
                      <w:t xml:space="preserve">copy </w:t>
                    </w:r>
                    <w:r>
                      <w:rPr>
                        <w:noProof/>
                        <w:lang w:val="es-ES_tradnl"/>
                      </w:rPr>
                      <w:t>al archivo llamado “</w:t>
                    </w:r>
                    <w:r w:rsidR="008E6D9E" w:rsidRPr="008E6D9E">
                      <w:rPr>
                        <w:noProof/>
                        <w:lang w:val="es-ES_tradnl"/>
                      </w:rPr>
                      <w:t>01-CREATE_USER.sql</w:t>
                    </w:r>
                    <w:r>
                      <w:rPr>
                        <w:noProof/>
                        <w:lang w:val="es-ES_tradnl"/>
                      </w:rPr>
                      <w:t>”</w:t>
                    </w:r>
                    <w:r w:rsidR="008E6D9E">
                      <w:rPr>
                        <w:noProof/>
                        <w:lang w:val="es-ES_tradnl"/>
                      </w:rPr>
                      <w:t xml:space="preserve"> y </w:t>
                    </w:r>
                    <w:r w:rsidR="008E6D9E" w:rsidRPr="008E6D9E">
                      <w:rPr>
                        <w:i/>
                        <w:noProof/>
                        <w:lang w:val="es-ES_tradnl"/>
                      </w:rPr>
                      <w:t>paste</w:t>
                    </w:r>
                    <w:r w:rsidR="008E6D9E">
                      <w:rPr>
                        <w:i/>
                        <w:noProof/>
                        <w:lang w:val="es-ES_tradnl"/>
                      </w:rPr>
                      <w:t xml:space="preserve"> </w:t>
                    </w:r>
                    <w:r w:rsidR="008E6D9E">
                      <w:rPr>
                        <w:noProof/>
                        <w:lang w:val="es-ES_tradnl"/>
                      </w:rPr>
                      <w:t xml:space="preserve">en la </w:t>
                    </w:r>
                    <w:r w:rsidR="008E6D9E" w:rsidRPr="00CC34AE">
                      <w:rPr>
                        <w:noProof/>
                        <w:lang w:val="es-ES_tradnl"/>
                      </w:rPr>
                      <w:t>pestaña</w:t>
                    </w:r>
                    <w:r w:rsidR="008E6D9E">
                      <w:rPr>
                        <w:noProof/>
                        <w:lang w:val="es-ES_tradnl"/>
                      </w:rPr>
                      <w:t xml:space="preserve"> para la ejecucion del sql en el gestor antes mencionado.</w:t>
                    </w:r>
                  </w:p>
                  <w:p w:rsidR="00DF64E0" w:rsidRDefault="00DF64E0" w:rsidP="00DF57B9">
                    <w:pPr>
                      <w:rPr>
                        <w:noProof/>
                        <w:lang w:val="es-ES_tradnl"/>
                      </w:rPr>
                    </w:pPr>
                    <w:r>
                      <w:rPr>
                        <w:noProof/>
                      </w:rPr>
                      <w:drawing>
                        <wp:anchor distT="0" distB="0" distL="114300" distR="114300" simplePos="0" relativeHeight="251666432" behindDoc="0" locked="0" layoutInCell="1" allowOverlap="1" wp14:anchorId="76B4EF00">
                          <wp:simplePos x="0" y="0"/>
                          <wp:positionH relativeFrom="column">
                            <wp:posOffset>1029335</wp:posOffset>
                          </wp:positionH>
                          <wp:positionV relativeFrom="paragraph">
                            <wp:posOffset>70485</wp:posOffset>
                          </wp:positionV>
                          <wp:extent cx="2771775" cy="10382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195" t="8156" r="38758" b="63164"/>
                                  <a:stretch/>
                                </pic:blipFill>
                                <pic:spPr bwMode="auto">
                                  <a:xfrm>
                                    <a:off x="0" y="0"/>
                                    <a:ext cx="277177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F5589F" w:rsidRDefault="00DF64E0" w:rsidP="00DF57B9">
                    <w:pPr>
                      <w:rPr>
                        <w:noProof/>
                        <w:lang w:val="es-ES_tradnl"/>
                      </w:rPr>
                    </w:pPr>
                    <w:r>
                      <w:rPr>
                        <w:noProof/>
                        <w:lang w:val="es-ES_tradnl"/>
                      </w:rPr>
                      <mc:AlternateContent>
                        <mc:Choice Requires="wps">
                          <w:drawing>
                            <wp:anchor distT="0" distB="0" distL="114300" distR="114300" simplePos="0" relativeHeight="251668480" behindDoc="0" locked="0" layoutInCell="1" allowOverlap="1">
                              <wp:simplePos x="0" y="0"/>
                              <wp:positionH relativeFrom="column">
                                <wp:posOffset>248920</wp:posOffset>
                              </wp:positionH>
                              <wp:positionV relativeFrom="paragraph">
                                <wp:posOffset>201930</wp:posOffset>
                              </wp:positionV>
                              <wp:extent cx="466725" cy="923925"/>
                              <wp:effectExtent l="57150" t="76200" r="123825" b="0"/>
                              <wp:wrapNone/>
                              <wp:docPr id="12" name="Flecha: curvada hacia la derecha 12"/>
                              <wp:cNvGraphicFramePr/>
                              <a:graphic xmlns:a="http://schemas.openxmlformats.org/drawingml/2006/main">
                                <a:graphicData uri="http://schemas.microsoft.com/office/word/2010/wordprocessingShape">
                                  <wps:wsp>
                                    <wps:cNvSpPr/>
                                    <wps:spPr>
                                      <a:xfrm rot="20323072">
                                        <a:off x="0" y="0"/>
                                        <a:ext cx="466725" cy="923925"/>
                                      </a:xfrm>
                                      <a:prstGeom prst="curvedRigh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B6080"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2" o:spid="_x0000_s1026" type="#_x0000_t102" style="position:absolute;margin-left:19.6pt;margin-top:15.9pt;width:36.75pt;height:72.75pt;rotation:-139474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" adj="16144,20236,16200" fillcolor="#dc9e1f [3203]" strokecolor="#dc9e1f [3214]" strokeweight="2pt"/>
                          </w:pict>
                        </mc:Fallback>
                      </mc:AlternateContent>
                    </w: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r>
                      <w:rPr>
                        <w:noProof/>
                      </w:rPr>
                      <w:drawing>
                        <wp:anchor distT="0" distB="0" distL="114300" distR="114300" simplePos="0" relativeHeight="251667456" behindDoc="0" locked="0" layoutInCell="1" allowOverlap="1" wp14:anchorId="4D5237D0">
                          <wp:simplePos x="0" y="0"/>
                          <wp:positionH relativeFrom="column">
                            <wp:posOffset>1401445</wp:posOffset>
                          </wp:positionH>
                          <wp:positionV relativeFrom="paragraph">
                            <wp:posOffset>-1697355</wp:posOffset>
                          </wp:positionV>
                          <wp:extent cx="2019300" cy="22479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342" t="11051" r="50297" b="26855"/>
                                  <a:stretch/>
                                </pic:blipFill>
                                <pic:spPr bwMode="auto">
                                  <a:xfrm>
                                    <a:off x="0" y="0"/>
                                    <a:ext cx="201930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4E0" w:rsidRDefault="00DF64E0" w:rsidP="00DF57B9">
                    <w:pPr>
                      <w:rPr>
                        <w:noProof/>
                        <w:lang w:val="es-ES_tradnl"/>
                      </w:rPr>
                    </w:pPr>
                  </w:p>
                  <w:p w:rsidR="00280D40" w:rsidRDefault="00280D40" w:rsidP="00DF57B9">
                    <w:pPr>
                      <w:rPr>
                        <w:noProof/>
                        <w:lang w:val="es-ES_tradnl"/>
                      </w:rPr>
                    </w:pPr>
                    <w:r>
                      <w:rPr>
                        <w:noProof/>
                        <w:lang w:val="es-ES_tradnl"/>
                      </w:rPr>
                      <w:t>Compilamos.</w:t>
                    </w:r>
                  </w:p>
                  <w:p w:rsidR="00DF64E0" w:rsidRPr="00F2751F" w:rsidRDefault="00280D40" w:rsidP="00DF57B9">
                    <w:pPr>
                      <w:rPr>
                        <w:noProof/>
                        <w:lang w:val="es-ES_tradnl"/>
                      </w:rPr>
                    </w:pPr>
                    <w:r>
                      <w:rPr>
                        <w:noProof/>
                      </w:rPr>
                      <w:drawing>
                        <wp:inline distT="0" distB="0" distL="0" distR="0" wp14:anchorId="40819825" wp14:editId="605E9EA3">
                          <wp:extent cx="3467100" cy="26003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52" t="11577" r="28403" b="16594"/>
                                  <a:stretch/>
                                </pic:blipFill>
                                <pic:spPr bwMode="auto">
                                  <a:xfrm>
                                    <a:off x="0" y="0"/>
                                    <a:ext cx="3467100" cy="2600325"/>
                                  </a:xfrm>
                                  <a:prstGeom prst="rect">
                                    <a:avLst/>
                                  </a:prstGeom>
                                  <a:ln>
                                    <a:noFill/>
                                  </a:ln>
                                  <a:extLst>
                                    <a:ext uri="{53640926-AAD7-44D8-BBD7-CCE9431645EC}">
                                      <a14:shadowObscured xmlns:a14="http://schemas.microsoft.com/office/drawing/2010/main"/>
                                    </a:ext>
                                  </a:extLst>
                                </pic:spPr>
                              </pic:pic>
                            </a:graphicData>
                          </a:graphic>
                        </wp:inline>
                      </w:drawing>
                    </w: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88686240"/>
                  <w:placeholder>
                    <w:docPart w:val="35073C26997A4A97A609FAFB5F40A9DF"/>
                  </w:placeholder>
                  <w15:repeatingSectionItem/>
                </w:sdtPr>
                <w:sdtContent>
                  <w:p w:rsidR="00DF64E0" w:rsidRPr="00DF57B9" w:rsidRDefault="00DF64E0" w:rsidP="00DF57B9">
                    <w:pPr>
                      <w:pStyle w:val="Ttulo2"/>
                      <w:rPr>
                        <w:noProof/>
                        <w:lang w:val="es-ES_tradnl"/>
                      </w:rPr>
                    </w:pPr>
                    <w:r>
                      <w:rPr>
                        <w:noProof/>
                        <w:lang w:val="es-ES_tradnl"/>
                      </w:rPr>
                      <w:t>2.</w:t>
                    </w:r>
                    <w:r w:rsidR="00BF11AC">
                      <w:rPr>
                        <w:noProof/>
                        <w:lang w:val="es-ES_tradnl"/>
                      </w:rPr>
                      <w:t xml:space="preserve"> </w:t>
                    </w:r>
                    <w:r w:rsidR="00720813">
                      <w:rPr>
                        <w:noProof/>
                        <w:lang w:val="es-ES_tradnl"/>
                      </w:rPr>
                      <w:t>4</w:t>
                    </w:r>
                  </w:p>
                  <w:p w:rsidR="004C6E4A" w:rsidRDefault="00720813" w:rsidP="00DF57B9">
                    <w:pPr>
                      <w:rPr>
                        <w:noProof/>
                        <w:lang w:val="es-ES_tradnl"/>
                      </w:rPr>
                    </w:pPr>
                    <w:r>
                      <w:rPr>
                        <w:noProof/>
                      </w:rPr>
                      <w:drawing>
                        <wp:anchor distT="0" distB="0" distL="114300" distR="114300" simplePos="0" relativeHeight="251678720" behindDoc="0" locked="0" layoutInCell="1" allowOverlap="1" wp14:anchorId="75E675A9" wp14:editId="253CCAB6">
                          <wp:simplePos x="0" y="0"/>
                          <wp:positionH relativeFrom="column">
                            <wp:posOffset>2820670</wp:posOffset>
                          </wp:positionH>
                          <wp:positionV relativeFrom="paragraph">
                            <wp:posOffset>234315</wp:posOffset>
                          </wp:positionV>
                          <wp:extent cx="219075" cy="1333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80" t="14471" r="95118" b="81845"/>
                                  <a:stretch/>
                                </pic:blipFill>
                                <pic:spPr bwMode="auto">
                                  <a:xfrm>
                                    <a:off x="0" y="0"/>
                                    <a:ext cx="219075"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rPr>
                      <w:t xml:space="preserve"> ya creado vamos a establecer la conexión con este usuario, para ello nos vamos de nuevo a la esquina superior izquierda en y creamos una nueva conexión</w:t>
                    </w:r>
                    <w:r w:rsidR="004C6E4A">
                      <w:rPr>
                        <w:noProof/>
                        <w:lang w:val="es-ES_tradnl"/>
                      </w:rPr>
                      <w:t>.</w:t>
                    </w:r>
                  </w:p>
                  <w:p w:rsidR="00DF64E0" w:rsidRDefault="004C6E4A" w:rsidP="00DF57B9">
                    <w:pPr>
                      <w:rPr>
                        <w:noProof/>
                        <w:lang w:val="es-ES_tradnl"/>
                      </w:rPr>
                    </w:pPr>
                    <w:r>
                      <w:rPr>
                        <w:noProof/>
                        <w:lang w:val="es-ES_tradnl"/>
                      </w:rPr>
                      <w:lastRenderedPageBreak/>
                      <w:t>E</w:t>
                    </w:r>
                    <w:r w:rsidR="00720813">
                      <w:rPr>
                        <w:noProof/>
                        <w:lang w:val="es-ES_tradnl"/>
                      </w:rPr>
                      <w:t>n este paso debemos de ingresar el user creado con su respectiva contraseña</w:t>
                    </w:r>
                    <w:r>
                      <w:rPr>
                        <w:noProof/>
                        <w:lang w:val="es-ES_tradnl"/>
                      </w:rPr>
                      <w:t>.</w:t>
                    </w:r>
                  </w:p>
                  <w:p w:rsidR="004C6E4A" w:rsidRDefault="004C6E4A" w:rsidP="00DF57B9">
                    <w:pPr>
                      <w:rPr>
                        <w:noProof/>
                        <w:lang w:val="es-ES_tradnl"/>
                      </w:rPr>
                    </w:pPr>
                    <w:r>
                      <w:rPr>
                        <w:noProof/>
                        <w:lang w:val="es-ES_tradnl"/>
                      </w:rPr>
                      <mc:AlternateContent>
                        <mc:Choice Requires="wps">
                          <w:drawing>
                            <wp:anchor distT="0" distB="0" distL="114300" distR="114300" simplePos="0" relativeHeight="251680768" behindDoc="0" locked="0" layoutInCell="1" allowOverlap="1">
                              <wp:simplePos x="0" y="0"/>
                              <wp:positionH relativeFrom="column">
                                <wp:posOffset>2658745</wp:posOffset>
                              </wp:positionH>
                              <wp:positionV relativeFrom="paragraph">
                                <wp:posOffset>274320</wp:posOffset>
                              </wp:positionV>
                              <wp:extent cx="904875" cy="590550"/>
                              <wp:effectExtent l="0" t="0" r="28575" b="19050"/>
                              <wp:wrapNone/>
                              <wp:docPr id="25" name="Flecha: hacia la izquierda 25"/>
                              <wp:cNvGraphicFramePr/>
                              <a:graphic xmlns:a="http://schemas.openxmlformats.org/drawingml/2006/main">
                                <a:graphicData uri="http://schemas.microsoft.com/office/word/2010/wordprocessingShape">
                                  <wps:wsp>
                                    <wps:cNvSpPr/>
                                    <wps:spPr>
                                      <a:xfrm>
                                        <a:off x="0" y="0"/>
                                        <a:ext cx="904875" cy="590550"/>
                                      </a:xfrm>
                                      <a:prstGeom prst="lef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txbx>
                                      <w:txbxContent>
                                        <w:p w:rsidR="004C6E4A" w:rsidRPr="004C6E4A" w:rsidRDefault="004C6E4A" w:rsidP="004C6E4A">
                                          <w:pPr>
                                            <w:rPr>
                                              <w:color w:val="FF0000"/>
                                              <w:sz w:val="14"/>
                                            </w:rPr>
                                          </w:pPr>
                                          <w:r w:rsidRPr="004C6E4A">
                                            <w:rPr>
                                              <w:color w:val="FF0000"/>
                                              <w:sz w:val="24"/>
                                            </w:rPr>
                                            <w:t>asd.456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5" o:spid="_x0000_s1026" type="#_x0000_t66" style="position:absolute;margin-left:209.35pt;margin-top:21.6pt;width:71.25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" adj="7048" fillcolor="#dc9e1f [3203]" strokecolor="#dc9e1f [3214]" strokeweight="2pt">
                              <v:textbox>
                                <w:txbxContent>
                                  <w:p w:rsidR="004C6E4A" w:rsidRPr="004C6E4A" w:rsidRDefault="004C6E4A" w:rsidP="004C6E4A">
                                    <w:pPr>
                                      <w:rPr>
                                        <w:color w:val="FF0000"/>
                                        <w:sz w:val="14"/>
                                      </w:rPr>
                                    </w:pPr>
                                    <w:r w:rsidRPr="004C6E4A">
                                      <w:rPr>
                                        <w:color w:val="FF0000"/>
                                        <w:sz w:val="24"/>
                                      </w:rPr>
                                      <w:t>asd.456</w:t>
                                    </w:r>
                                  </w:p>
                                </w:txbxContent>
                              </v:textbox>
                            </v:shape>
                          </w:pict>
                        </mc:Fallback>
                      </mc:AlternateContent>
                    </w:r>
                    <w:r>
                      <w:rPr>
                        <w:noProof/>
                      </w:rPr>
                      <w:drawing>
                        <wp:anchor distT="0" distB="0" distL="114300" distR="114300" simplePos="0" relativeHeight="251679744" behindDoc="0" locked="0" layoutInCell="1" allowOverlap="1" wp14:anchorId="4AA107F3">
                          <wp:simplePos x="0" y="0"/>
                          <wp:positionH relativeFrom="column">
                            <wp:posOffset>420370</wp:posOffset>
                          </wp:positionH>
                          <wp:positionV relativeFrom="paragraph">
                            <wp:posOffset>93345</wp:posOffset>
                          </wp:positionV>
                          <wp:extent cx="3629025" cy="197167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5296" t="19208" r="18343" b="26328"/>
                                  <a:stretch/>
                                </pic:blipFill>
                                <pic:spPr bwMode="auto">
                                  <a:xfrm>
                                    <a:off x="0" y="0"/>
                                    <a:ext cx="3629025" cy="1971675"/>
                                  </a:xfrm>
                                  <a:prstGeom prst="rect">
                                    <a:avLst/>
                                  </a:prstGeom>
                                  <a:ln>
                                    <a:noFill/>
                                  </a:ln>
                                  <a:extLst>
                                    <a:ext uri="{53640926-AAD7-44D8-BBD7-CCE9431645EC}">
                                      <a14:shadowObscured xmlns:a14="http://schemas.microsoft.com/office/drawing/2010/main"/>
                                    </a:ext>
                                  </a:extLst>
                                </pic:spPr>
                              </pic:pic>
                            </a:graphicData>
                          </a:graphic>
                        </wp:anchor>
                      </w:drawing>
                    </w: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BF11AC" w:rsidP="00DF57B9">
                    <w:pPr>
                      <w:rPr>
                        <w:noProof/>
                        <w:lang w:val="es-ES_tradnl"/>
                      </w:rPr>
                    </w:pPr>
                    <w:r>
                      <w:rPr>
                        <w:noProof/>
                        <w:lang w:val="es-ES_tradnl"/>
                      </w:rPr>
                      <mc:AlternateContent>
                        <mc:Choice Requires="wps">
                          <w:drawing>
                            <wp:anchor distT="0" distB="0" distL="114300" distR="114300" simplePos="0" relativeHeight="251681792" behindDoc="0" locked="0" layoutInCell="1" allowOverlap="1">
                              <wp:simplePos x="0" y="0"/>
                              <wp:positionH relativeFrom="column">
                                <wp:posOffset>-389255</wp:posOffset>
                              </wp:positionH>
                              <wp:positionV relativeFrom="paragraph">
                                <wp:posOffset>160655</wp:posOffset>
                              </wp:positionV>
                              <wp:extent cx="409575" cy="133350"/>
                              <wp:effectExtent l="0" t="0" r="66675" b="76200"/>
                              <wp:wrapNone/>
                              <wp:docPr id="27" name="Conector recto de flecha 27"/>
                              <wp:cNvGraphicFramePr/>
                              <a:graphic xmlns:a="http://schemas.openxmlformats.org/drawingml/2006/main">
                                <a:graphicData uri="http://schemas.microsoft.com/office/word/2010/wordprocessingShape">
                                  <wps:wsp>
                                    <wps:cNvCnPr/>
                                    <wps:spPr>
                                      <a:xfrm>
                                        <a:off x="0" y="0"/>
                                        <a:ext cx="409575" cy="133350"/>
                                      </a:xfrm>
                                      <a:prstGeom prst="straightConnector1">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B20D7D" id="_x0000_t32" coordsize="21600,21600" o:spt="32" o:oned="t" path="m,l21600,21600e" filled="f">
                              <v:path arrowok="t" fillok="f" o:connecttype="none"/>
                              <o:lock v:ext="edit" shapetype="t"/>
                            </v:shapetype>
                            <v:shape id="Conector recto de flecha 27" o:spid="_x0000_s1026" type="#_x0000_t32" style="position:absolute;margin-left:-30.65pt;margin-top:12.65pt;width:32.25pt;height:1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" strokecolor="#dc9e1f [3214]">
                              <v:stroke endarrow="block"/>
                            </v:shape>
                          </w:pict>
                        </mc:Fallback>
                      </mc:AlternateContent>
                    </w:r>
                    <w:r w:rsidR="004C6E4A">
                      <w:rPr>
                        <w:noProof/>
                        <w:lang w:val="es-ES_tradnl"/>
                      </w:rPr>
                      <w:t>Damos probar la conexión si todo es satisfactorio, conectamos.</w:t>
                    </w:r>
                  </w:p>
                  <w:p w:rsidR="004C6E4A" w:rsidRDefault="00BF11AC" w:rsidP="00DF57B9">
                    <w:pPr>
                      <w:rPr>
                        <w:noProof/>
                        <w:lang w:val="es-ES_tradnl"/>
                      </w:rPr>
                    </w:pPr>
                    <w:r>
                      <w:rPr>
                        <w:noProof/>
                      </w:rPr>
                      <mc:AlternateContent>
                        <mc:Choice Requires="wps">
                          <w:drawing>
                            <wp:anchor distT="0" distB="0" distL="114300" distR="114300" simplePos="0" relativeHeight="251682816" behindDoc="0" locked="0" layoutInCell="1" allowOverlap="1">
                              <wp:simplePos x="0" y="0"/>
                              <wp:positionH relativeFrom="column">
                                <wp:posOffset>48895</wp:posOffset>
                              </wp:positionH>
                              <wp:positionV relativeFrom="paragraph">
                                <wp:posOffset>128270</wp:posOffset>
                              </wp:positionV>
                              <wp:extent cx="409575" cy="0"/>
                              <wp:effectExtent l="0" t="0" r="0" b="0"/>
                              <wp:wrapNone/>
                              <wp:docPr id="28" name="Conector recto 28"/>
                              <wp:cNvGraphicFramePr/>
                              <a:graphic xmlns:a="http://schemas.openxmlformats.org/drawingml/2006/main">
                                <a:graphicData uri="http://schemas.microsoft.com/office/word/2010/wordprocessingShape">
                                  <wps:wsp>
                                    <wps:cNvCnPr/>
                                    <wps:spPr>
                                      <a:xfrm>
                                        <a:off x="0" y="0"/>
                                        <a:ext cx="409575"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A6F87" id="Conector recto 2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5pt,10.1pt" to="36.1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" strokecolor="#dc9e1f [3214]" strokeweight="1.5pt"/>
                          </w:pict>
                        </mc:Fallback>
                      </mc:AlternateContent>
                    </w:r>
                    <w:r w:rsidR="004C6E4A">
                      <w:rPr>
                        <w:noProof/>
                      </w:rPr>
                      <w:drawing>
                        <wp:inline distT="0" distB="0" distL="0" distR="0" wp14:anchorId="6767D578" wp14:editId="036CCAF2">
                          <wp:extent cx="3581400" cy="295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740" t="65515" r="18640" b="26329"/>
                                  <a:stretch/>
                                </pic:blipFill>
                                <pic:spPr bwMode="auto">
                                  <a:xfrm>
                                    <a:off x="0" y="0"/>
                                    <a:ext cx="3581400" cy="295275"/>
                                  </a:xfrm>
                                  <a:prstGeom prst="rect">
                                    <a:avLst/>
                                  </a:prstGeom>
                                  <a:ln>
                                    <a:noFill/>
                                  </a:ln>
                                  <a:extLst>
                                    <a:ext uri="{53640926-AAD7-44D8-BBD7-CCE9431645EC}">
                                      <a14:shadowObscured xmlns:a14="http://schemas.microsoft.com/office/drawing/2010/main"/>
                                    </a:ext>
                                  </a:extLst>
                                </pic:spPr>
                              </pic:pic>
                            </a:graphicData>
                          </a:graphic>
                        </wp:inline>
                      </w:drawing>
                    </w:r>
                  </w:p>
                  <w:p w:rsidR="00E953FA" w:rsidRPr="00F2751F" w:rsidRDefault="004C6E4A" w:rsidP="00DF57B9">
                    <w:pPr>
                      <w:rPr>
                        <w:noProof/>
                        <w:lang w:val="es-ES_tradnl"/>
                      </w:rPr>
                    </w:pPr>
                    <w:r>
                      <w:rPr>
                        <w:noProof/>
                        <w:lang w:val="es-ES_tradnl"/>
                      </w:rPr>
                      <w:t>En caso de tener algun problema verificamos si el usuario y la contraseña estan correctos.</w:t>
                    </w:r>
                  </w:p>
                </w:sdtContent>
              </w:sdt>
            </w:sdtContent>
          </w:sdt>
        </w:tc>
      </w:tr>
      <w:tr w:rsidR="00E23358" w:rsidRPr="00DF57B9" w:rsidTr="00207173">
        <w:tc>
          <w:tcPr>
            <w:tcW w:w="1539" w:type="dxa"/>
          </w:tcPr>
          <w:p w:rsidR="00E953FA" w:rsidRPr="00DF57B9" w:rsidRDefault="004C6E4A">
            <w:pPr>
              <w:pStyle w:val="Ttulo1"/>
              <w:rPr>
                <w:noProof/>
                <w:lang w:val="es-ES_tradnl"/>
              </w:rPr>
            </w:pPr>
            <w:r>
              <w:rPr>
                <w:noProof/>
                <w:lang w:val="es-ES_tradnl"/>
              </w:rPr>
              <w:lastRenderedPageBreak/>
              <w:t>3</w:t>
            </w:r>
          </w:p>
        </w:tc>
        <w:tc>
          <w:tcPr>
            <w:tcW w:w="81" w:type="dxa"/>
          </w:tcPr>
          <w:p w:rsidR="00E953FA" w:rsidRPr="00DF57B9" w:rsidRDefault="00E953FA">
            <w:pPr>
              <w:rPr>
                <w:noProof/>
                <w:lang w:val="es-ES_tradnl"/>
              </w:rPr>
            </w:pPr>
          </w:p>
        </w:tc>
        <w:tc>
          <w:tcPr>
            <w:tcW w:w="8520" w:type="dxa"/>
          </w:tcPr>
          <w:p w:rsidR="004C6E4A" w:rsidRPr="00DF57B9" w:rsidRDefault="00BF11AC" w:rsidP="004C6E4A">
            <w:pPr>
              <w:pStyle w:val="Ttulo2"/>
              <w:rPr>
                <w:noProof/>
                <w:lang w:val="es-ES_tradnl"/>
              </w:rPr>
            </w:pPr>
            <w:r>
              <w:rPr>
                <w:noProof/>
                <w:lang w:val="es-ES_tradnl"/>
              </w:rPr>
              <w:t>ddl(Data definition language/lenguaje de definicion de datos)</w:t>
            </w:r>
          </w:p>
          <w:p w:rsidR="00E953FA" w:rsidRDefault="00BF11AC" w:rsidP="00671A6A">
            <w:pPr>
              <w:pStyle w:val="Textodelcurrculumvtae"/>
              <w:spacing w:line="264" w:lineRule="auto"/>
              <w:ind w:right="1350"/>
              <w:rPr>
                <w:noProof/>
                <w:lang w:val="es-ES_tradnl"/>
              </w:rPr>
            </w:pPr>
            <w:r>
              <w:rPr>
                <w:noProof/>
                <w:lang w:val="es-ES_tradnl"/>
              </w:rPr>
              <w:t>En este punto, solamente hemos ingresado al gestor , es decir que solo tenemos el terreno preparad</w:t>
            </w:r>
            <w:r w:rsidR="0032667D">
              <w:rPr>
                <w:noProof/>
                <w:lang w:val="es-ES_tradnl"/>
              </w:rPr>
              <w:t>o</w:t>
            </w:r>
            <w:r>
              <w:rPr>
                <w:noProof/>
                <w:lang w:val="es-ES_tradnl"/>
              </w:rPr>
              <w:t>. Tenemos que crear la base de datos con sus tablas , las tablas con sus llaves primarias y foraneas,etc.</w:t>
            </w:r>
          </w:p>
          <w:p w:rsidR="00BF11AC" w:rsidRDefault="00BF11AC" w:rsidP="00671A6A">
            <w:pPr>
              <w:pStyle w:val="Textodelcurrculumvtae"/>
              <w:spacing w:line="264" w:lineRule="auto"/>
              <w:ind w:right="1350"/>
              <w:rPr>
                <w:noProof/>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278695808"/>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1850666684"/>
                  <w:placeholder>
                    <w:docPart w:val="A0CCEC5F53BC4FC494A592D8F81FFFDC"/>
                  </w:placeholder>
                  <w15:color w:val="C0C0C0"/>
                  <w15:repeatingSectionItem/>
                </w:sdtPr>
                <w:sdtContent>
                  <w:p w:rsidR="00BF11AC" w:rsidRPr="00DF57B9" w:rsidRDefault="00BF11AC" w:rsidP="00BF11AC">
                    <w:pPr>
                      <w:pStyle w:val="Ttulo2"/>
                      <w:rPr>
                        <w:noProof/>
                        <w:lang w:val="es-ES_tradnl"/>
                      </w:rPr>
                    </w:pPr>
                    <w:r>
                      <w:rPr>
                        <w:noProof/>
                        <w:lang w:val="es-ES_tradnl"/>
                      </w:rPr>
                      <w:t>3.1</w:t>
                    </w:r>
                  </w:p>
                  <w:p w:rsidR="00280D40" w:rsidRDefault="00280D40" w:rsidP="00BF11AC">
                    <w:pPr>
                      <w:rPr>
                        <w:rFonts w:eastAsiaTheme="minorEastAsia"/>
                        <w:noProof/>
                        <w:lang w:val="es-ES_tradnl"/>
                      </w:rPr>
                    </w:pPr>
                    <w:r>
                      <w:rPr>
                        <w:noProof/>
                      </w:rPr>
                      <w:drawing>
                        <wp:anchor distT="0" distB="0" distL="114300" distR="114300" simplePos="0" relativeHeight="251683840" behindDoc="0" locked="0" layoutInCell="1" allowOverlap="1" wp14:anchorId="3177865C">
                          <wp:simplePos x="0" y="0"/>
                          <wp:positionH relativeFrom="column">
                            <wp:posOffset>715645</wp:posOffset>
                          </wp:positionH>
                          <wp:positionV relativeFrom="paragraph">
                            <wp:posOffset>391795</wp:posOffset>
                          </wp:positionV>
                          <wp:extent cx="2905125" cy="72390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8343" t="16313" r="36539" b="63691"/>
                                  <a:stretch/>
                                </pic:blipFill>
                                <pic:spPr bwMode="auto">
                                  <a:xfrm>
                                    <a:off x="0" y="0"/>
                                    <a:ext cx="2905125" cy="723900"/>
                                  </a:xfrm>
                                  <a:prstGeom prst="rect">
                                    <a:avLst/>
                                  </a:prstGeom>
                                  <a:ln>
                                    <a:noFill/>
                                  </a:ln>
                                  <a:extLst>
                                    <a:ext uri="{53640926-AAD7-44D8-BBD7-CCE9431645EC}">
                                      <a14:shadowObscured xmlns:a14="http://schemas.microsoft.com/office/drawing/2010/main"/>
                                    </a:ext>
                                  </a:extLst>
                                </pic:spPr>
                              </pic:pic>
                            </a:graphicData>
                          </a:graphic>
                        </wp:anchor>
                      </w:drawing>
                    </w:r>
                    <w:r w:rsidR="00BF11AC">
                      <w:rPr>
                        <w:rFonts w:eastAsiaTheme="minorEastAsia"/>
                        <w:noProof/>
                        <w:lang w:val="es-ES_tradnl"/>
                      </w:rPr>
                      <w:t xml:space="preserve">Vamos de nuevo a la carpeta de proyecto donde tenemos el folder de scripts y damos </w:t>
                    </w:r>
                    <w:r w:rsidR="00BF11AC" w:rsidRPr="00BF11AC">
                      <w:rPr>
                        <w:rFonts w:eastAsiaTheme="minorEastAsia"/>
                        <w:i/>
                        <w:noProof/>
                        <w:lang w:val="es-ES_tradnl"/>
                      </w:rPr>
                      <w:t>copy</w:t>
                    </w:r>
                    <w:r w:rsidR="00BF11AC">
                      <w:rPr>
                        <w:rFonts w:eastAsiaTheme="minorEastAsia"/>
                        <w:i/>
                        <w:noProof/>
                        <w:lang w:val="es-ES_tradnl"/>
                      </w:rPr>
                      <w:t xml:space="preserve"> </w:t>
                    </w:r>
                    <w:r w:rsidR="00BF11AC">
                      <w:rPr>
                        <w:rFonts w:eastAsiaTheme="minorEastAsia"/>
                        <w:noProof/>
                        <w:lang w:val="es-ES_tradnl"/>
                      </w:rPr>
                      <w:t>al</w:t>
                    </w:r>
                    <w:r w:rsidR="0032667D">
                      <w:rPr>
                        <w:rFonts w:eastAsiaTheme="minorEastAsia"/>
                        <w:noProof/>
                        <w:lang w:val="es-ES_tradnl"/>
                      </w:rPr>
                      <w:t xml:space="preserve"> contenido del</w:t>
                    </w:r>
                    <w:r w:rsidR="00BF11AC">
                      <w:rPr>
                        <w:rFonts w:eastAsiaTheme="minorEastAsia"/>
                        <w:noProof/>
                        <w:lang w:val="es-ES_tradnl"/>
                      </w:rPr>
                      <w:t xml:space="preserve"> archivo </w:t>
                    </w:r>
                    <w:r>
                      <w:rPr>
                        <w:rFonts w:eastAsiaTheme="minorEastAsia"/>
                        <w:noProof/>
                        <w:lang w:val="es-ES_tradnl"/>
                      </w:rPr>
                      <w:t>“</w:t>
                    </w:r>
                    <w:r w:rsidR="00BF11AC" w:rsidRPr="00BF11AC">
                      <w:rPr>
                        <w:rFonts w:eastAsiaTheme="minorEastAsia"/>
                        <w:noProof/>
                        <w:lang w:val="es-ES_tradnl"/>
                      </w:rPr>
                      <w:t>02 DML - BASE DE DATOS.SQL</w:t>
                    </w:r>
                    <w:r>
                      <w:rPr>
                        <w:rFonts w:eastAsiaTheme="minorEastAsia"/>
                        <w:noProof/>
                        <w:lang w:val="es-ES_tradnl"/>
                      </w:rPr>
                      <w:t>”.</w:t>
                    </w: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r>
                      <w:rPr>
                        <w:rFonts w:eastAsiaTheme="minorEastAsia"/>
                        <w:noProof/>
                        <w:lang w:val="es-ES_tradnl"/>
                      </w:rPr>
                      <w:t xml:space="preserve">Y </w:t>
                    </w:r>
                    <w:r>
                      <w:rPr>
                        <w:rFonts w:eastAsiaTheme="minorEastAsia"/>
                        <w:i/>
                        <w:noProof/>
                        <w:lang w:val="es-ES_tradnl"/>
                      </w:rPr>
                      <w:t xml:space="preserve">paste </w:t>
                    </w:r>
                    <w:r>
                      <w:rPr>
                        <w:rFonts w:eastAsiaTheme="minorEastAsia"/>
                        <w:noProof/>
                        <w:lang w:val="es-ES_tradnl"/>
                      </w:rPr>
                      <w:t>en la hoja de trabajo del gestor.</w:t>
                    </w:r>
                  </w:p>
                  <w:p w:rsidR="00280D40" w:rsidRDefault="00280D40" w:rsidP="00BF11AC">
                    <w:pPr>
                      <w:rPr>
                        <w:rFonts w:eastAsiaTheme="minorEastAsia"/>
                        <w:noProof/>
                        <w:lang w:val="es-ES_tradnl"/>
                      </w:rPr>
                    </w:pPr>
                    <w:r>
                      <w:rPr>
                        <w:noProof/>
                      </w:rPr>
                      <w:lastRenderedPageBreak/>
                      <w:drawing>
                        <wp:anchor distT="0" distB="0" distL="114300" distR="114300" simplePos="0" relativeHeight="251684864" behindDoc="0" locked="0" layoutInCell="1" allowOverlap="1" wp14:anchorId="35626484">
                          <wp:simplePos x="0" y="0"/>
                          <wp:positionH relativeFrom="column">
                            <wp:posOffset>953770</wp:posOffset>
                          </wp:positionH>
                          <wp:positionV relativeFrom="paragraph">
                            <wp:posOffset>33020</wp:posOffset>
                          </wp:positionV>
                          <wp:extent cx="2771775" cy="2242185"/>
                          <wp:effectExtent l="0" t="0" r="9525" b="571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7899" t="11578" r="30178" b="13699"/>
                                  <a:stretch/>
                                </pic:blipFill>
                                <pic:spPr bwMode="auto">
                                  <a:xfrm>
                                    <a:off x="0" y="0"/>
                                    <a:ext cx="2771775" cy="224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r>
                      <w:rPr>
                        <w:rFonts w:eastAsiaTheme="minorEastAsia"/>
                        <w:noProof/>
                        <w:lang w:val="es-ES_tradnl"/>
                      </w:rPr>
                      <w:t xml:space="preserve">En este archivo se encuentran todos los  CREATE de la base de datos, </w:t>
                    </w:r>
                    <w:r w:rsidRPr="00280D40">
                      <w:rPr>
                        <w:rFonts w:eastAsiaTheme="minorEastAsia"/>
                        <w:noProof/>
                        <w:lang w:val="es-ES_tradnl"/>
                      </w:rPr>
                      <w:t>TRIGGER</w:t>
                    </w:r>
                    <w:r>
                      <w:rPr>
                        <w:rFonts w:eastAsiaTheme="minorEastAsia"/>
                        <w:noProof/>
                        <w:lang w:val="es-ES_tradnl"/>
                      </w:rPr>
                      <w:t xml:space="preserve"> , </w:t>
                    </w:r>
                    <w:r w:rsidRPr="00280D40">
                      <w:rPr>
                        <w:rFonts w:eastAsiaTheme="minorEastAsia"/>
                        <w:noProof/>
                        <w:lang w:val="es-ES_tradnl"/>
                      </w:rPr>
                      <w:t>SEQUENCE</w:t>
                    </w:r>
                    <w:r>
                      <w:rPr>
                        <w:rFonts w:eastAsiaTheme="minorEastAsia"/>
                        <w:noProof/>
                        <w:lang w:val="es-ES_tradnl"/>
                      </w:rPr>
                      <w:t>,</w:t>
                    </w:r>
                    <w:r>
                      <w:t xml:space="preserve"> </w:t>
                    </w:r>
                    <w:r w:rsidRPr="00280D40">
                      <w:rPr>
                        <w:rFonts w:eastAsiaTheme="minorEastAsia"/>
                        <w:noProof/>
                        <w:lang w:val="es-ES_tradnl"/>
                      </w:rPr>
                      <w:t>CONSTRAINT</w:t>
                    </w:r>
                    <w:r>
                      <w:rPr>
                        <w:rFonts w:eastAsiaTheme="minorEastAsia"/>
                        <w:noProof/>
                        <w:lang w:val="es-ES_tradnl"/>
                      </w:rPr>
                      <w:t xml:space="preserve"> y demas…implemetados para el mejor funcionamiento de la base de datos.</w:t>
                    </w:r>
                  </w:p>
                  <w:p w:rsidR="00280D40" w:rsidRPr="00280D40" w:rsidRDefault="007842E8" w:rsidP="00BF11AC">
                    <w:pPr>
                      <w:rPr>
                        <w:rFonts w:eastAsiaTheme="minorEastAsia"/>
                        <w:noProof/>
                        <w:lang w:val="es-ES_tradnl"/>
                      </w:rPr>
                    </w:pPr>
                    <w:r>
                      <w:rPr>
                        <w:noProof/>
                      </w:rPr>
                      <w:drawing>
                        <wp:anchor distT="0" distB="0" distL="114300" distR="114300" simplePos="0" relativeHeight="251687936" behindDoc="0" locked="0" layoutInCell="1" allowOverlap="1" wp14:anchorId="1F17F748" wp14:editId="757647D7">
                          <wp:simplePos x="0" y="0"/>
                          <wp:positionH relativeFrom="column">
                            <wp:posOffset>1039495</wp:posOffset>
                          </wp:positionH>
                          <wp:positionV relativeFrom="paragraph">
                            <wp:posOffset>65405</wp:posOffset>
                          </wp:positionV>
                          <wp:extent cx="152400" cy="104775"/>
                          <wp:effectExtent l="0" t="0" r="0"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463" t="14432" r="79715" b="82117"/>
                                  <a:stretch/>
                                </pic:blipFill>
                                <pic:spPr bwMode="auto">
                                  <a:xfrm>
                                    <a:off x="0" y="0"/>
                                    <a:ext cx="152400" cy="10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0D40">
                      <w:rPr>
                        <w:rFonts w:eastAsiaTheme="minorEastAsia"/>
                        <w:noProof/>
                        <w:lang w:val="es-ES_tradnl"/>
                      </w:rPr>
                      <w:t>compilamos</w:t>
                    </w:r>
                    <w:r>
                      <w:rPr>
                        <w:rFonts w:eastAsiaTheme="minorEastAsia"/>
                        <w:noProof/>
                        <w:lang w:val="es-ES_tradnl"/>
                      </w:rPr>
                      <w:t xml:space="preserve"> con</w:t>
                    </w:r>
                  </w:p>
                  <w:p w:rsidR="007842E8" w:rsidRDefault="007842E8" w:rsidP="00BF11AC">
                    <w:pPr>
                      <w:rPr>
                        <w:rFonts w:eastAsiaTheme="minorEastAsia"/>
                        <w:noProof/>
                        <w:lang w:val="es-ES_tradnl"/>
                      </w:rPr>
                    </w:pPr>
                    <w:r>
                      <w:rPr>
                        <w:noProof/>
                      </w:rPr>
                      <w:drawing>
                        <wp:anchor distT="0" distB="0" distL="114300" distR="114300" simplePos="0" relativeHeight="251685888" behindDoc="0" locked="0" layoutInCell="1" allowOverlap="1" wp14:anchorId="070B8B85">
                          <wp:simplePos x="0" y="0"/>
                          <wp:positionH relativeFrom="column">
                            <wp:posOffset>525145</wp:posOffset>
                          </wp:positionH>
                          <wp:positionV relativeFrom="paragraph">
                            <wp:posOffset>204470</wp:posOffset>
                          </wp:positionV>
                          <wp:extent cx="3267075" cy="260032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751" t="11577" r="31509" b="16594"/>
                                  <a:stretch/>
                                </pic:blipFill>
                                <pic:spPr bwMode="auto">
                                  <a:xfrm>
                                    <a:off x="0" y="0"/>
                                    <a:ext cx="3267075" cy="2600325"/>
                                  </a:xfrm>
                                  <a:prstGeom prst="rect">
                                    <a:avLst/>
                                  </a:prstGeom>
                                  <a:ln>
                                    <a:noFill/>
                                  </a:ln>
                                  <a:extLst>
                                    <a:ext uri="{53640926-AAD7-44D8-BBD7-CCE9431645EC}">
                                      <a14:shadowObscured xmlns:a14="http://schemas.microsoft.com/office/drawing/2010/main"/>
                                    </a:ext>
                                  </a:extLst>
                                </pic:spPr>
                              </pic:pic>
                            </a:graphicData>
                          </a:graphic>
                        </wp:anchor>
                      </w:drawing>
                    </w:r>
                  </w:p>
                </w:sdtContent>
              </w:sdt>
            </w:sdtContent>
          </w:sdt>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1992562564"/>
              <w15:color w:val="C0C0C0"/>
              <w15:repeatingSection/>
            </w:sdtPr>
            <w:sdtEndPr>
              <w:rPr>
                <w:rFonts w:asciiTheme="majorHAnsi" w:hAnsiTheme="majorHAnsi" w:cstheme="majorBidi"/>
                <w:b/>
                <w:bCs/>
                <w:caps/>
                <w:color w:val="404040" w:themeColor="text1" w:themeTint="BF"/>
                <w14:ligatures w14:val="standardContextual"/>
              </w:rPr>
            </w:sdtEndPr>
            <w:sdtContent>
              <w:sdt>
                <w:sdtPr>
                  <w:rPr>
                    <w:rFonts w:asciiTheme="minorHAnsi" w:eastAsiaTheme="minorEastAsia" w:hAnsiTheme="minorHAnsi" w:cstheme="minorBidi"/>
                    <w:b w:val="0"/>
                    <w:bCs w:val="0"/>
                    <w:caps w:val="0"/>
                    <w:noProof/>
                    <w:color w:val="595959" w:themeColor="text1" w:themeTint="A6"/>
                    <w:lang w:val="es-ES_tradnl"/>
                    <w14:ligatures w14:val="none"/>
                  </w:rPr>
                  <w:id w:val="991522841"/>
                  <w:placeholder>
                    <w:docPart w:val="109127C398614BCF9F023F30DE9DADBD"/>
                  </w:placeholder>
                  <w15:color w:val="C0C0C0"/>
                  <w15:repeatingSectionItem/>
                </w:sdtPr>
                <w:sdtEndPr>
                  <w:rPr>
                    <w:rFonts w:asciiTheme="majorHAnsi" w:hAnsiTheme="majorHAnsi" w:cstheme="majorBidi"/>
                    <w:b/>
                    <w:bCs/>
                    <w:caps/>
                    <w:color w:val="404040" w:themeColor="text1" w:themeTint="BF"/>
                    <w14:ligatures w14:val="standardContextual"/>
                  </w:rPr>
                </w:sdtEndPr>
                <w:sdtContent>
                  <w:p w:rsidR="00BF11AC" w:rsidRPr="007842E8" w:rsidRDefault="00EF6ADE" w:rsidP="007842E8">
                    <w:pPr>
                      <w:pStyle w:val="Ttulo2"/>
                      <w:rPr>
                        <w:rFonts w:eastAsiaTheme="minorEastAsia"/>
                        <w:noProof/>
                        <w:lang w:val="es-ES_tradnl"/>
                      </w:rPr>
                    </w:pPr>
                    <w:r>
                      <w:rPr>
                        <w:rFonts w:asciiTheme="minorHAnsi" w:eastAsiaTheme="minorEastAsia" w:hAnsiTheme="minorHAnsi" w:cstheme="minorBidi"/>
                        <w:b w:val="0"/>
                        <w:bCs w:val="0"/>
                        <w:caps w:val="0"/>
                        <w:noProof/>
                        <w:color w:val="595959" w:themeColor="text1" w:themeTint="A6"/>
                        <w:lang w:val="es-ES_tradnl"/>
                        <w14:ligatures w14:val="none"/>
                      </w:rPr>
                      <w:t>.</w:t>
                    </w:r>
                  </w:p>
                </w:sdtContent>
              </w:sdt>
            </w:sdtContent>
          </w:sdt>
        </w:tc>
      </w:tr>
      <w:tr w:rsidR="00E23358" w:rsidRPr="00DF57B9" w:rsidTr="00207173">
        <w:tc>
          <w:tcPr>
            <w:tcW w:w="1539" w:type="dxa"/>
          </w:tcPr>
          <w:p w:rsidR="00E953FA" w:rsidRPr="00DF57B9" w:rsidRDefault="007842E8">
            <w:pPr>
              <w:pStyle w:val="Ttulo1"/>
              <w:rPr>
                <w:noProof/>
                <w:lang w:val="es-ES_tradnl"/>
              </w:rPr>
            </w:pPr>
            <w:r>
              <w:rPr>
                <w:noProof/>
                <w:lang w:val="es-ES_tradnl"/>
              </w:rPr>
              <w:lastRenderedPageBreak/>
              <w:t>3</w:t>
            </w:r>
          </w:p>
        </w:tc>
        <w:tc>
          <w:tcPr>
            <w:tcW w:w="81" w:type="dxa"/>
          </w:tcPr>
          <w:p w:rsidR="00E953FA" w:rsidRPr="00DF57B9" w:rsidRDefault="00E953FA">
            <w:pPr>
              <w:rPr>
                <w:noProof/>
                <w:lang w:val="es-ES_tradnl"/>
              </w:rPr>
            </w:pPr>
          </w:p>
        </w:tc>
        <w:tc>
          <w:tcPr>
            <w:tcW w:w="8520" w:type="dxa"/>
          </w:tcPr>
          <w:sdt>
            <w:sdtPr>
              <w:rPr>
                <w:rFonts w:eastAsiaTheme="minorEastAsia"/>
                <w:noProof/>
                <w:lang w:val="es-ES_tradnl"/>
              </w:rPr>
              <w:id w:val="915216378"/>
              <w15:color w:val="C0C0C0"/>
              <w15:repeatingSection/>
            </w:sdtPr>
            <w:sdtContent>
              <w:sdt>
                <w:sdtPr>
                  <w:rPr>
                    <w:rFonts w:eastAsiaTheme="minorEastAsia"/>
                    <w:noProof/>
                    <w:lang w:val="es-ES_tradnl"/>
                  </w:rPr>
                  <w:id w:val="309145038"/>
                  <w:placeholder>
                    <w:docPart w:val="D448A2BC74314E78A709D288C79B4D50"/>
                  </w:placeholder>
                  <w15:color w:val="C0C0C0"/>
                  <w15:repeatingSectionItem/>
                </w:sdtPr>
                <w:sdtContent>
                  <w:p w:rsidR="007842E8" w:rsidRDefault="007842E8" w:rsidP="007842E8">
                    <w:pPr>
                      <w:rPr>
                        <w:rFonts w:eastAsiaTheme="minorEastAsia"/>
                        <w:b/>
                        <w:noProof/>
                        <w:lang w:val="es-ES_tradnl"/>
                      </w:rPr>
                    </w:pPr>
                    <w:r w:rsidRPr="007842E8">
                      <w:rPr>
                        <w:rFonts w:eastAsiaTheme="minorEastAsia"/>
                        <w:b/>
                        <w:noProof/>
                        <w:lang w:val="es-ES_tradnl"/>
                      </w:rPr>
                      <w:t>DML(DATA MANIPULATION LANGUAGE/LENGUAJE DE MANIPULACION DE DATOS)</w:t>
                    </w:r>
                  </w:p>
                  <w:p w:rsidR="007842E8" w:rsidRPr="007842E8" w:rsidRDefault="007842E8" w:rsidP="007842E8">
                    <w:pPr>
                      <w:rPr>
                        <w:rFonts w:eastAsiaTheme="minorEastAsia"/>
                        <w:noProof/>
                        <w:lang w:val="es-ES_tradnl"/>
                      </w:rPr>
                    </w:pPr>
                    <w:r w:rsidRPr="007842E8">
                      <w:rPr>
                        <w:rFonts w:eastAsiaTheme="minorEastAsia"/>
                        <w:noProof/>
                        <w:lang w:val="es-ES_tradnl"/>
                      </w:rPr>
                      <w:t>En este apartado vamos a insertar registros en la base de datos, para verificar su funcionamiento y para exhibirlos en el aplicativo.</w:t>
                    </w:r>
                  </w:p>
                </w:sdtContent>
              </w:sdt>
              <w:p w:rsidR="007842E8" w:rsidRDefault="007842E8" w:rsidP="007842E8">
                <w:pPr>
                  <w:rPr>
                    <w:rFonts w:eastAsiaTheme="minorEastAsia"/>
                    <w:noProof/>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560780699"/>
                  <w:placeholder>
                    <w:docPart w:val="D979615867D14C39AFF84855318EB5EA"/>
                  </w:placeholder>
                  <w15:color w:val="C0C0C0"/>
                  <w15:repeatingSectionItem/>
                </w:sdtPr>
                <w:sdtContent>
                  <w:p w:rsidR="007842E8" w:rsidRDefault="007842E8" w:rsidP="007842E8">
                    <w:pPr>
                      <w:pStyle w:val="Ttulo2"/>
                      <w:rPr>
                        <w:rFonts w:asciiTheme="minorHAnsi" w:eastAsiaTheme="minorHAnsi" w:hAnsiTheme="minorHAnsi" w:cstheme="minorBidi"/>
                        <w:b w:val="0"/>
                        <w:bCs w:val="0"/>
                        <w:caps w:val="0"/>
                        <w:noProof/>
                        <w:color w:val="595959" w:themeColor="text1" w:themeTint="A6"/>
                        <w:lang w:val="es-ES_tradnl"/>
                        <w14:ligatures w14:val="none"/>
                      </w:rPr>
                    </w:pPr>
                    <w:r>
                      <w:rPr>
                        <w:rFonts w:eastAsiaTheme="minorEastAsia"/>
                        <w:noProof/>
                        <w:lang w:val="es-ES_tradnl"/>
                      </w:rPr>
                      <w:t>3.1</w:t>
                    </w:r>
                    <w:r>
                      <w:rPr>
                        <w:noProof/>
                        <w:lang w:val="es-ES_tradnl"/>
                      </w:rPr>
                      <w:t xml:space="preserve"> INSERTS</w:t>
                    </w:r>
                  </w:p>
                  <w:p w:rsidR="007842E8" w:rsidRDefault="007842E8" w:rsidP="007842E8">
                    <w:pPr>
                      <w:rPr>
                        <w:rFonts w:eastAsiaTheme="minorEastAsia"/>
                        <w:noProof/>
                        <w:lang w:val="es-ES_tradnl"/>
                      </w:rPr>
                    </w:pPr>
                    <w:r>
                      <w:rPr>
                        <w:noProof/>
                      </w:rPr>
                      <mc:AlternateContent>
                        <mc:Choice Requires="wps">
                          <w:drawing>
                            <wp:anchor distT="0" distB="0" distL="114300" distR="114300" simplePos="0" relativeHeight="251689984" behindDoc="0" locked="0" layoutInCell="1" allowOverlap="1">
                              <wp:simplePos x="0" y="0"/>
                              <wp:positionH relativeFrom="column">
                                <wp:posOffset>715645</wp:posOffset>
                              </wp:positionH>
                              <wp:positionV relativeFrom="paragraph">
                                <wp:posOffset>434975</wp:posOffset>
                              </wp:positionV>
                              <wp:extent cx="685800" cy="5715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685800" cy="571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33134" id="Rectángulo 50" o:spid="_x0000_s1026" style="position:absolute;margin-left:56.35pt;margin-top:34.25pt;width:54pt;height: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" fillcolor="white [3201]" strokecolor="white [3212]" strokeweight="2pt"/>
                          </w:pict>
                        </mc:Fallback>
                      </mc:AlternateContent>
                    </w:r>
                    <w:r>
                      <w:rPr>
                        <w:noProof/>
                      </w:rPr>
                      <w:drawing>
                        <wp:anchor distT="0" distB="0" distL="114300" distR="114300" simplePos="0" relativeHeight="251688960" behindDoc="0" locked="0" layoutInCell="1" allowOverlap="1" wp14:anchorId="3DE3B977">
                          <wp:simplePos x="0" y="0"/>
                          <wp:positionH relativeFrom="column">
                            <wp:posOffset>706120</wp:posOffset>
                          </wp:positionH>
                          <wp:positionV relativeFrom="paragraph">
                            <wp:posOffset>425450</wp:posOffset>
                          </wp:positionV>
                          <wp:extent cx="2800350" cy="1019175"/>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046" t="7368" r="38463" b="64479"/>
                                  <a:stretch/>
                                </pic:blipFill>
                                <pic:spPr bwMode="auto">
                                  <a:xfrm>
                                    <a:off x="0" y="0"/>
                                    <a:ext cx="2800350" cy="10191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noProof/>
                        <w:lang w:val="es-ES_tradnl"/>
                      </w:rPr>
                      <w:t xml:space="preserve">Regresamos a la carpeta del proyecto en el fonder de scripts y hacemos </w:t>
                    </w:r>
                    <w:r>
                      <w:rPr>
                        <w:rFonts w:eastAsiaTheme="minorEastAsia"/>
                        <w:i/>
                        <w:noProof/>
                        <w:lang w:val="es-ES_tradnl"/>
                      </w:rPr>
                      <w:t>copy</w:t>
                    </w:r>
                    <w:r>
                      <w:rPr>
                        <w:rFonts w:eastAsiaTheme="minorEastAsia"/>
                        <w:noProof/>
                        <w:lang w:val="es-ES_tradnl"/>
                      </w:rPr>
                      <w:t xml:space="preserve"> del archivo con el nombre “</w:t>
                    </w:r>
                    <w:r w:rsidRPr="007842E8">
                      <w:rPr>
                        <w:rFonts w:eastAsiaTheme="minorEastAsia"/>
                        <w:noProof/>
                        <w:lang w:val="es-ES_tradnl"/>
                      </w:rPr>
                      <w:t>04 INSERTS.sql</w:t>
                    </w:r>
                    <w:r>
                      <w:rPr>
                        <w:rFonts w:eastAsiaTheme="minorEastAsia"/>
                        <w:noProof/>
                        <w:lang w:val="es-ES_tradnl"/>
                      </w:rPr>
                      <w:t>”</w:t>
                    </w:r>
                  </w:p>
                  <w:p w:rsidR="007842E8" w:rsidRDefault="007842E8" w:rsidP="007842E8">
                    <w:pPr>
                      <w:rPr>
                        <w:rFonts w:eastAsiaTheme="minorEastAsia"/>
                        <w:noProof/>
                        <w:lang w:val="es-ES_tradnl"/>
                      </w:rPr>
                    </w:pPr>
                  </w:p>
                  <w:p w:rsidR="007842E8" w:rsidRDefault="007842E8" w:rsidP="007842E8">
                    <w:pPr>
                      <w:rPr>
                        <w:rFonts w:eastAsiaTheme="minorEastAsia"/>
                        <w:noProof/>
                        <w:lang w:val="es-ES_tradnl"/>
                      </w:rPr>
                    </w:pPr>
                  </w:p>
                  <w:p w:rsidR="007842E8" w:rsidRDefault="007842E8" w:rsidP="007842E8">
                    <w:pPr>
                      <w:rPr>
                        <w:rFonts w:eastAsiaTheme="minorEastAsia"/>
                        <w:noProof/>
                        <w:lang w:val="es-ES_tradnl"/>
                      </w:rPr>
                    </w:pPr>
                  </w:p>
                  <w:p w:rsidR="007842E8" w:rsidRDefault="002713BE" w:rsidP="007842E8">
                    <w:pPr>
                      <w:rPr>
                        <w:rFonts w:eastAsiaTheme="minorEastAsia"/>
                        <w:noProof/>
                        <w:lang w:val="es-ES_tradnl"/>
                      </w:rPr>
                    </w:pPr>
                    <w:r>
                      <w:rPr>
                        <w:noProof/>
                        <w:lang w:val="es-ES_tradnl"/>
                      </w:rPr>
                      <mc:AlternateContent>
                        <mc:Choice Requires="wps">
                          <w:drawing>
                            <wp:anchor distT="0" distB="0" distL="114300" distR="114300" simplePos="0" relativeHeight="251701248" behindDoc="0" locked="0" layoutInCell="1" allowOverlap="1" wp14:anchorId="6C827EEC" wp14:editId="654C176C">
                              <wp:simplePos x="0" y="0"/>
                              <wp:positionH relativeFrom="column">
                                <wp:posOffset>-8255</wp:posOffset>
                              </wp:positionH>
                              <wp:positionV relativeFrom="paragraph">
                                <wp:posOffset>194802</wp:posOffset>
                              </wp:positionV>
                              <wp:extent cx="466725" cy="923925"/>
                              <wp:effectExtent l="57150" t="76200" r="123825" b="0"/>
                              <wp:wrapNone/>
                              <wp:docPr id="62" name="Flecha: curvada hacia la derecha 62"/>
                              <wp:cNvGraphicFramePr/>
                              <a:graphic xmlns:a="http://schemas.openxmlformats.org/drawingml/2006/main">
                                <a:graphicData uri="http://schemas.microsoft.com/office/word/2010/wordprocessingShape">
                                  <wps:wsp>
                                    <wps:cNvSpPr/>
                                    <wps:spPr>
                                      <a:xfrm rot="20323072">
                                        <a:off x="0" y="0"/>
                                        <a:ext cx="466725" cy="923925"/>
                                      </a:xfrm>
                                      <a:prstGeom prst="curvedRigh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243AC" id="Flecha: curvada hacia la derecha 62" o:spid="_x0000_s1026" type="#_x0000_t102" style="position:absolute;margin-left:-.65pt;margin-top:15.35pt;width:36.75pt;height:72.75pt;rotation:-1394746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" adj="16144,20236,16200" fillcolor="#dc9e1f [3203]" strokecolor="#dc9e1f [3214]" strokeweight="2pt"/>
                          </w:pict>
                        </mc:Fallback>
                      </mc:AlternateContent>
                    </w:r>
                  </w:p>
                  <w:p w:rsidR="00EF6ADE" w:rsidRDefault="00EF6ADE" w:rsidP="007842E8">
                    <w:pPr>
                      <w:rPr>
                        <w:rFonts w:eastAsiaTheme="minorEastAsia"/>
                        <w:noProof/>
                        <w:lang w:val="es-ES_tradnl"/>
                      </w:rPr>
                    </w:pPr>
                  </w:p>
                  <w:p w:rsidR="00EF6ADE" w:rsidRDefault="006B49AE" w:rsidP="007842E8">
                    <w:pPr>
                      <w:rPr>
                        <w:rFonts w:eastAsiaTheme="minorEastAsia"/>
                        <w:noProof/>
                        <w:lang w:val="es-ES_tradnl"/>
                      </w:rPr>
                    </w:pPr>
                    <w:r>
                      <w:rPr>
                        <w:noProof/>
                      </w:rPr>
                      <w:drawing>
                        <wp:anchor distT="0" distB="0" distL="114300" distR="114300" simplePos="0" relativeHeight="251691008" behindDoc="0" locked="0" layoutInCell="1" allowOverlap="1" wp14:anchorId="78A18A97">
                          <wp:simplePos x="0" y="0"/>
                          <wp:positionH relativeFrom="column">
                            <wp:posOffset>467995</wp:posOffset>
                          </wp:positionH>
                          <wp:positionV relativeFrom="paragraph">
                            <wp:posOffset>34290</wp:posOffset>
                          </wp:positionV>
                          <wp:extent cx="3686175" cy="19126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368" r="37573" b="40010"/>
                                  <a:stretch/>
                                </pic:blipFill>
                                <pic:spPr bwMode="auto">
                                  <a:xfrm>
                                    <a:off x="0" y="0"/>
                                    <a:ext cx="3686175" cy="1912620"/>
                                  </a:xfrm>
                                  <a:prstGeom prst="rect">
                                    <a:avLst/>
                                  </a:prstGeom>
                                  <a:ln>
                                    <a:noFill/>
                                  </a:ln>
                                  <a:extLst>
                                    <a:ext uri="{53640926-AAD7-44D8-BBD7-CCE9431645EC}">
                                      <a14:shadowObscured xmlns:a14="http://schemas.microsoft.com/office/drawing/2010/main"/>
                                    </a:ext>
                                  </a:extLst>
                                </pic:spPr>
                              </pic:pic>
                            </a:graphicData>
                          </a:graphic>
                        </wp:anchor>
                      </w:drawing>
                    </w: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6B49AE" w:rsidRDefault="006B49AE" w:rsidP="007842E8">
                    <w:pPr>
                      <w:rPr>
                        <w:rFonts w:eastAsiaTheme="minorEastAsia"/>
                        <w:noProof/>
                        <w:lang w:val="es-ES_tradnl"/>
                      </w:rPr>
                    </w:pPr>
                  </w:p>
                  <w:p w:rsidR="007842E8" w:rsidRDefault="007842E8"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p>
                  <w:p w:rsidR="00EF6ADE" w:rsidRDefault="00EF6ADE" w:rsidP="007842E8">
                    <w:pPr>
                      <w:rPr>
                        <w:rFonts w:eastAsiaTheme="minorEastAsia"/>
                        <w:noProof/>
                        <w:lang w:val="es-ES_tradnl"/>
                      </w:rPr>
                    </w:pPr>
                    <w:r>
                      <w:rPr>
                        <w:noProof/>
                      </w:rPr>
                      <w:drawing>
                        <wp:anchor distT="0" distB="0" distL="114300" distR="114300" simplePos="0" relativeHeight="251692032" behindDoc="0" locked="0" layoutInCell="1" allowOverlap="1" wp14:anchorId="0AA071B0">
                          <wp:simplePos x="0" y="0"/>
                          <wp:positionH relativeFrom="column">
                            <wp:posOffset>224790</wp:posOffset>
                          </wp:positionH>
                          <wp:positionV relativeFrom="paragraph">
                            <wp:posOffset>276225</wp:posOffset>
                          </wp:positionV>
                          <wp:extent cx="4405920" cy="2477135"/>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5920" cy="2477135"/>
                                  </a:xfrm>
                                  <a:prstGeom prst="rect">
                                    <a:avLst/>
                                  </a:prstGeom>
                                </pic:spPr>
                              </pic:pic>
                            </a:graphicData>
                          </a:graphic>
                          <wp14:sizeRelH relativeFrom="margin">
                            <wp14:pctWidth>0</wp14:pctWidth>
                          </wp14:sizeRelH>
                          <wp14:sizeRelV relativeFrom="margin">
                            <wp14:pctHeight>0</wp14:pctHeight>
                          </wp14:sizeRelV>
                        </wp:anchor>
                      </w:drawing>
                    </w:r>
                  </w:p>
                  <w:p w:rsidR="00EF6ADE" w:rsidRPr="007842E8" w:rsidRDefault="00EF6AD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7842E8" w:rsidRPr="007842E8" w:rsidRDefault="007842E8" w:rsidP="007842E8">
                    <w:pPr>
                      <w:rPr>
                        <w:rFonts w:eastAsiaTheme="minorEastAsia"/>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739208724"/>
                  <w:placeholder>
                    <w:docPart w:val="96D2FFFA302F4966A541444FB24C5619"/>
                  </w:placeholder>
                  <w15:color w:val="C0C0C0"/>
                  <w15:repeatingSectionItem/>
                </w:sdtPr>
                <w:sdtContent>
                  <w:p w:rsidR="002D1CDC" w:rsidRDefault="002D1CDC" w:rsidP="007842E8">
                    <w:pPr>
                      <w:pStyle w:val="Ttulo2"/>
                      <w:rPr>
                        <w:rFonts w:eastAsiaTheme="minorEastAsia"/>
                        <w:noProof/>
                        <w:lang w:val="es-ES_tradnl"/>
                      </w:rPr>
                    </w:pPr>
                    <w:r>
                      <w:rPr>
                        <w:rFonts w:eastAsiaTheme="minorEastAsia"/>
                        <w:noProof/>
                        <w:lang w:val="es-ES_tradnl"/>
                      </w:rPr>
                      <w:t>3.</w:t>
                    </w:r>
                    <w:r w:rsidR="006B49AE">
                      <w:rPr>
                        <w:rFonts w:eastAsiaTheme="minorEastAsia"/>
                        <w:noProof/>
                        <w:lang w:val="es-ES_tradnl"/>
                      </w:rPr>
                      <w:t>2 vistas</w:t>
                    </w:r>
                  </w:p>
                  <w:p w:rsidR="006B49AE" w:rsidRPr="006B49AE" w:rsidRDefault="006B49AE" w:rsidP="006B49AE">
                    <w:pPr>
                      <w:rPr>
                        <w:lang w:val="es-ES_tradnl"/>
                      </w:rPr>
                    </w:pPr>
                    <w:r w:rsidRPr="006B49AE">
                      <w:rPr>
                        <w:rFonts w:cs="Arial"/>
                        <w:color w:val="545454"/>
                        <w:shd w:val="clear" w:color="auto" w:fill="FFFFFF"/>
                      </w:rPr>
                      <w:t>Una vista es una alternativa para mostrar datos de varias tablas</w:t>
                    </w:r>
                    <w:r w:rsidRPr="006B49AE">
                      <w:rPr>
                        <w:rFonts w:cs="Arial"/>
                        <w:color w:val="545454"/>
                        <w:shd w:val="clear" w:color="auto" w:fill="FFFFFF"/>
                      </w:rPr>
                      <w:t>,</w:t>
                    </w:r>
                    <w:r w:rsidRPr="006B49AE">
                      <w:rPr>
                        <w:rFonts w:cs="Arial"/>
                        <w:color w:val="545454"/>
                        <w:shd w:val="clear" w:color="auto" w:fill="FFFFFF"/>
                      </w:rPr>
                      <w:t xml:space="preserve"> una tabla virtual que almacena una consulta. Los datos accesibles a través de la vista no están almacenados en la base de datos como un objeto. Entonces, una vista almacena una consulta como un objeto para utilizarse posteriormente.</w:t>
                    </w:r>
                  </w:p>
                  <w:p w:rsidR="002D1CDC" w:rsidRDefault="002D1CDC" w:rsidP="007842E8">
                    <w:pPr>
                      <w:rPr>
                        <w:rFonts w:eastAsiaTheme="minorEastAsia"/>
                        <w:noProof/>
                        <w:lang w:val="es-ES_tradnl"/>
                      </w:rPr>
                    </w:pPr>
                    <w:r>
                      <w:rPr>
                        <w:noProof/>
                      </w:rPr>
                      <mc:AlternateContent>
                        <mc:Choice Requires="wps">
                          <w:drawing>
                            <wp:anchor distT="0" distB="0" distL="114300" distR="114300" simplePos="0" relativeHeight="251695104" behindDoc="0" locked="0" layoutInCell="1" allowOverlap="1" wp14:anchorId="56A38B3F" wp14:editId="5B21CE85">
                              <wp:simplePos x="0" y="0"/>
                              <wp:positionH relativeFrom="column">
                                <wp:posOffset>715645</wp:posOffset>
                              </wp:positionH>
                              <wp:positionV relativeFrom="paragraph">
                                <wp:posOffset>434975</wp:posOffset>
                              </wp:positionV>
                              <wp:extent cx="685800" cy="57150"/>
                              <wp:effectExtent l="0" t="0" r="19050" b="19050"/>
                              <wp:wrapNone/>
                              <wp:docPr id="53" name="Rectángulo 53"/>
                              <wp:cNvGraphicFramePr/>
                              <a:graphic xmlns:a="http://schemas.openxmlformats.org/drawingml/2006/main">
                                <a:graphicData uri="http://schemas.microsoft.com/office/word/2010/wordprocessingShape">
                                  <wps:wsp>
                                    <wps:cNvSpPr/>
                                    <wps:spPr>
                                      <a:xfrm>
                                        <a:off x="0" y="0"/>
                                        <a:ext cx="685800" cy="571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8ADA66" id="Rectángulo 53" o:spid="_x0000_s1026" style="position:absolute;margin-left:56.35pt;margin-top:34.25pt;width:54pt;height: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" fillcolor="white [3201]" strokecolor="white [3212]" strokeweight="2pt"/>
                          </w:pict>
                        </mc:Fallback>
                      </mc:AlternateContent>
                    </w:r>
                    <w:r>
                      <w:rPr>
                        <w:noProof/>
                      </w:rPr>
                      <w:drawing>
                        <wp:anchor distT="0" distB="0" distL="114300" distR="114300" simplePos="0" relativeHeight="251694080" behindDoc="0" locked="0" layoutInCell="1" allowOverlap="1" wp14:anchorId="3AFCADF7" wp14:editId="0AAABAEB">
                          <wp:simplePos x="0" y="0"/>
                          <wp:positionH relativeFrom="column">
                            <wp:posOffset>706120</wp:posOffset>
                          </wp:positionH>
                          <wp:positionV relativeFrom="paragraph">
                            <wp:posOffset>425450</wp:posOffset>
                          </wp:positionV>
                          <wp:extent cx="2800350" cy="1019175"/>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046" t="7368" r="38463" b="64479"/>
                                  <a:stretch/>
                                </pic:blipFill>
                                <pic:spPr bwMode="auto">
                                  <a:xfrm>
                                    <a:off x="0" y="0"/>
                                    <a:ext cx="2800350" cy="10191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noProof/>
                        <w:lang w:val="es-ES_tradnl"/>
                      </w:rPr>
                      <w:t>Regresamos a la carpeta del proyecto en el fo</w:t>
                    </w:r>
                    <w:r w:rsidR="002713BE">
                      <w:rPr>
                        <w:rFonts w:eastAsiaTheme="minorEastAsia"/>
                        <w:noProof/>
                        <w:lang w:val="es-ES_tradnl"/>
                      </w:rPr>
                      <w:t>l</w:t>
                    </w:r>
                    <w:r>
                      <w:rPr>
                        <w:rFonts w:eastAsiaTheme="minorEastAsia"/>
                        <w:noProof/>
                        <w:lang w:val="es-ES_tradnl"/>
                      </w:rPr>
                      <w:t xml:space="preserve">der de scripts y hacemos </w:t>
                    </w:r>
                    <w:r>
                      <w:rPr>
                        <w:rFonts w:eastAsiaTheme="minorEastAsia"/>
                        <w:i/>
                        <w:noProof/>
                        <w:lang w:val="es-ES_tradnl"/>
                      </w:rPr>
                      <w:t>copy</w:t>
                    </w:r>
                    <w:r>
                      <w:rPr>
                        <w:rFonts w:eastAsiaTheme="minorEastAsia"/>
                        <w:noProof/>
                        <w:lang w:val="es-ES_tradnl"/>
                      </w:rPr>
                      <w:t xml:space="preserve"> del archivo con el nombre “</w:t>
                    </w:r>
                    <w:r w:rsidRPr="007842E8">
                      <w:rPr>
                        <w:rFonts w:eastAsiaTheme="minorEastAsia"/>
                        <w:noProof/>
                        <w:lang w:val="es-ES_tradnl"/>
                      </w:rPr>
                      <w:t>04 INSERTS.sql</w:t>
                    </w:r>
                    <w:r>
                      <w:rPr>
                        <w:rFonts w:eastAsiaTheme="minorEastAsia"/>
                        <w:noProof/>
                        <w:lang w:val="es-ES_tradnl"/>
                      </w:rPr>
                      <w:t>”</w: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713BE" w:rsidP="007842E8">
                    <w:pPr>
                      <w:rPr>
                        <w:rFonts w:eastAsiaTheme="minorEastAsia"/>
                        <w:noProof/>
                        <w:lang w:val="es-ES_tradnl"/>
                      </w:rPr>
                    </w:pPr>
                    <w:r>
                      <w:rPr>
                        <w:noProof/>
                        <w:lang w:val="es-ES_tradnl"/>
                      </w:rPr>
                      <mc:AlternateContent>
                        <mc:Choice Requires="wps">
                          <w:drawing>
                            <wp:anchor distT="0" distB="0" distL="114300" distR="114300" simplePos="0" relativeHeight="251703296" behindDoc="0" locked="0" layoutInCell="1" allowOverlap="1" wp14:anchorId="6C827EEC" wp14:editId="654C176C">
                              <wp:simplePos x="0" y="0"/>
                              <wp:positionH relativeFrom="column">
                                <wp:posOffset>420371</wp:posOffset>
                              </wp:positionH>
                              <wp:positionV relativeFrom="paragraph">
                                <wp:posOffset>212725</wp:posOffset>
                              </wp:positionV>
                              <wp:extent cx="466725" cy="923925"/>
                              <wp:effectExtent l="57150" t="76200" r="123825" b="0"/>
                              <wp:wrapNone/>
                              <wp:docPr id="63" name="Flecha: curvada hacia la derecha 63"/>
                              <wp:cNvGraphicFramePr/>
                              <a:graphic xmlns:a="http://schemas.openxmlformats.org/drawingml/2006/main">
                                <a:graphicData uri="http://schemas.microsoft.com/office/word/2010/wordprocessingShape">
                                  <wps:wsp>
                                    <wps:cNvSpPr/>
                                    <wps:spPr>
                                      <a:xfrm rot="20323072">
                                        <a:off x="0" y="0"/>
                                        <a:ext cx="466725" cy="923925"/>
                                      </a:xfrm>
                                      <a:prstGeom prst="curvedRigh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E0C46" id="Flecha: curvada hacia la derecha 63" o:spid="_x0000_s1026" type="#_x0000_t102" style="position:absolute;margin-left:33.1pt;margin-top:16.75pt;width:36.75pt;height:72.75pt;rotation:-1394746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" adj="16144,20236,16200" fillcolor="#dc9e1f [3203]" strokecolor="#dc9e1f [3214]" strokeweight="2pt"/>
                          </w:pict>
                        </mc:Fallback>
                      </mc:AlternateConten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r>
                      <w:rPr>
                        <w:noProof/>
                      </w:rPr>
                      <w:drawing>
                        <wp:anchor distT="0" distB="0" distL="114300" distR="114300" simplePos="0" relativeHeight="251696128" behindDoc="0" locked="0" layoutInCell="1" allowOverlap="1" wp14:anchorId="52D18936" wp14:editId="4B89AD2A">
                          <wp:simplePos x="0" y="0"/>
                          <wp:positionH relativeFrom="column">
                            <wp:posOffset>363220</wp:posOffset>
                          </wp:positionH>
                          <wp:positionV relativeFrom="paragraph">
                            <wp:posOffset>86360</wp:posOffset>
                          </wp:positionV>
                          <wp:extent cx="3686175" cy="191262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368" r="37573" b="40010"/>
                                  <a:stretch/>
                                </pic:blipFill>
                                <pic:spPr bwMode="auto">
                                  <a:xfrm>
                                    <a:off x="0" y="0"/>
                                    <a:ext cx="3686175" cy="1912620"/>
                                  </a:xfrm>
                                  <a:prstGeom prst="rect">
                                    <a:avLst/>
                                  </a:prstGeom>
                                  <a:ln>
                                    <a:noFill/>
                                  </a:ln>
                                  <a:extLst>
                                    <a:ext uri="{53640926-AAD7-44D8-BBD7-CCE9431645EC}">
                                      <a14:shadowObscured xmlns:a14="http://schemas.microsoft.com/office/drawing/2010/main"/>
                                    </a:ext>
                                  </a:extLst>
                                </pic:spPr>
                              </pic:pic>
                            </a:graphicData>
                          </a:graphic>
                        </wp:anchor>
                      </w:drawing>
                    </w:r>
                  </w:p>
                  <w:p w:rsidR="002D1CDC" w:rsidRDefault="002D1CDC" w:rsidP="007842E8">
                    <w:pPr>
                      <w:rPr>
                        <w:rFonts w:eastAsiaTheme="minorEastAsia"/>
                        <w:noProof/>
                        <w:lang w:val="es-ES_tradnl"/>
                      </w:rPr>
                    </w:pPr>
                  </w:p>
                  <w:p w:rsidR="002D1CDC" w:rsidRDefault="00B80060" w:rsidP="007842E8">
                    <w:pPr>
                      <w:rPr>
                        <w:rFonts w:eastAsiaTheme="minorEastAsia"/>
                        <w:noProof/>
                        <w:lang w:val="es-ES_tradnl"/>
                      </w:rPr>
                    </w:pPr>
                    <w:r>
                      <w:rPr>
                        <w:noProof/>
                      </w:rPr>
                      <mc:AlternateContent>
                        <mc:Choice Requires="wps">
                          <w:drawing>
                            <wp:anchor distT="0" distB="0" distL="114300" distR="114300" simplePos="0" relativeHeight="251710464" behindDoc="0" locked="0" layoutInCell="1" allowOverlap="1" wp14:anchorId="5957C2FC" wp14:editId="16E02327">
                              <wp:simplePos x="0" y="0"/>
                              <wp:positionH relativeFrom="column">
                                <wp:posOffset>2201545</wp:posOffset>
                              </wp:positionH>
                              <wp:positionV relativeFrom="paragraph">
                                <wp:posOffset>55245</wp:posOffset>
                              </wp:positionV>
                              <wp:extent cx="2038350" cy="69024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2038350" cy="690245"/>
                                      </a:xfrm>
                                      <a:prstGeom prst="rect">
                                        <a:avLst/>
                                      </a:prstGeom>
                                      <a:noFill/>
                                      <a:ln>
                                        <a:noFill/>
                                      </a:ln>
                                    </wps:spPr>
                                    <wps:txb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7C2FC" id="_x0000_t202" coordsize="21600,21600" o:spt="202" path="m,l,21600r21600,l21600,xe">
                              <v:stroke joinstyle="miter"/>
                              <v:path gradientshapeok="t" o:connecttype="rect"/>
                            </v:shapetype>
                            <v:shape id="Cuadro de texto 69" o:spid="_x0000_s1027" type="#_x0000_t202" style="position:absolute;margin-left:173.35pt;margin-top:4.35pt;width:160.5pt;height:54.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" filled="f" stroked="f">
                              <v:fill o:detectmouseclick="t"/>
                              <v:textbo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CTRL-C</w:t>
                                    </w:r>
                                  </w:p>
                                </w:txbxContent>
                              </v:textbox>
                            </v:shape>
                          </w:pict>
                        </mc:Fallback>
                      </mc:AlternateConten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r w:rsidR="00B80060">
                      <w:rPr>
                        <w:noProof/>
                      </w:rPr>
                      <w:t xml:space="preserve"> </w:t>
                    </w:r>
                  </w:p>
                  <w:p w:rsidR="00910A98" w:rsidRDefault="002713BE" w:rsidP="007842E8">
                    <w:pPr>
                      <w:rPr>
                        <w:rFonts w:eastAsiaTheme="minorEastAsia"/>
                        <w:noProof/>
                        <w:lang w:val="es-ES_tradnl"/>
                      </w:rPr>
                    </w:pPr>
                    <w:r>
                      <w:rPr>
                        <w:noProof/>
                      </w:rPr>
                      <w:drawing>
                        <wp:anchor distT="0" distB="0" distL="114300" distR="114300" simplePos="0" relativeHeight="251698176" behindDoc="0" locked="0" layoutInCell="1" allowOverlap="1" wp14:anchorId="0A5BD2FB" wp14:editId="7FB99DBA">
                          <wp:simplePos x="0" y="0"/>
                          <wp:positionH relativeFrom="column">
                            <wp:posOffset>420370</wp:posOffset>
                          </wp:positionH>
                          <wp:positionV relativeFrom="paragraph">
                            <wp:posOffset>107950</wp:posOffset>
                          </wp:positionV>
                          <wp:extent cx="4405920" cy="247713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5920" cy="2477135"/>
                                  </a:xfrm>
                                  <a:prstGeom prst="rect">
                                    <a:avLst/>
                                  </a:prstGeom>
                                </pic:spPr>
                              </pic:pic>
                            </a:graphicData>
                          </a:graphic>
                          <wp14:sizeRelH relativeFrom="margin">
                            <wp14:pctWidth>0</wp14:pctWidth>
                          </wp14:sizeRelH>
                          <wp14:sizeRelV relativeFrom="margin">
                            <wp14:pctHeight>0</wp14:pctHeight>
                          </wp14:sizeRelV>
                        </wp:anchor>
                      </w:drawing>
                    </w:r>
                  </w:p>
                  <w:p w:rsidR="00910A98" w:rsidRDefault="00B80060" w:rsidP="007842E8">
                    <w:pPr>
                      <w:rPr>
                        <w:rFonts w:eastAsiaTheme="minorEastAsia"/>
                        <w:noProof/>
                        <w:lang w:val="es-ES_tradnl"/>
                      </w:rPr>
                    </w:pPr>
                    <w:r>
                      <w:rPr>
                        <w:noProof/>
                      </w:rPr>
                      <mc:AlternateContent>
                        <mc:Choice Requires="wps">
                          <w:drawing>
                            <wp:anchor distT="0" distB="0" distL="114300" distR="114300" simplePos="0" relativeHeight="251712512" behindDoc="0" locked="0" layoutInCell="1" allowOverlap="1" wp14:anchorId="1FC3244B" wp14:editId="1C5417E8">
                              <wp:simplePos x="0" y="0"/>
                              <wp:positionH relativeFrom="column">
                                <wp:posOffset>2544445</wp:posOffset>
                              </wp:positionH>
                              <wp:positionV relativeFrom="paragraph">
                                <wp:posOffset>238125</wp:posOffset>
                              </wp:positionV>
                              <wp:extent cx="2038350" cy="69024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2038350" cy="690245"/>
                                      </a:xfrm>
                                      <a:prstGeom prst="rect">
                                        <a:avLst/>
                                      </a:prstGeom>
                                      <a:noFill/>
                                      <a:ln>
                                        <a:noFill/>
                                      </a:ln>
                                    </wps:spPr>
                                    <wps:txb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w:t>
                                          </w: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244B" id="Cuadro de texto 70" o:spid="_x0000_s1028" type="#_x0000_t202" style="position:absolute;margin-left:200.35pt;margin-top:18.75pt;width:160.5pt;height:5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" filled="f" stroked="f">
                              <v:fill o:detectmouseclick="t"/>
                              <v:textbo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w:t>
                                    </w: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p>
                                </w:txbxContent>
                              </v:textbox>
                            </v:shape>
                          </w:pict>
                        </mc:Fallback>
                      </mc:AlternateConten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B80060" w:rsidP="007842E8">
                    <w:pPr>
                      <w:rPr>
                        <w:rFonts w:eastAsiaTheme="minorEastAsia"/>
                        <w:noProof/>
                        <w:lang w:val="es-ES_tradnl"/>
                      </w:rPr>
                    </w:pPr>
                    <w:r>
                      <w:rPr>
                        <w:noProof/>
                      </w:rPr>
                      <mc:AlternateContent>
                        <mc:Choice Requires="wps">
                          <w:drawing>
                            <wp:anchor distT="0" distB="0" distL="114300" distR="114300" simplePos="0" relativeHeight="251714560" behindDoc="0" locked="0" layoutInCell="1" allowOverlap="1" wp14:anchorId="742C133F" wp14:editId="59EB5B76">
                              <wp:simplePos x="0" y="0"/>
                              <wp:positionH relativeFrom="column">
                                <wp:posOffset>2487295</wp:posOffset>
                              </wp:positionH>
                              <wp:positionV relativeFrom="paragraph">
                                <wp:posOffset>26035</wp:posOffset>
                              </wp:positionV>
                              <wp:extent cx="3181350" cy="690245"/>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3181350" cy="690245"/>
                                      </a:xfrm>
                                      <a:prstGeom prst="rect">
                                        <a:avLst/>
                                      </a:prstGeom>
                                      <a:noFill/>
                                      <a:ln>
                                        <a:noFill/>
                                      </a:ln>
                                    </wps:spPr>
                                    <wps:txb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CRTL-INTRO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133F" id="Cuadro de texto 72" o:spid="_x0000_s1029" type="#_x0000_t202" style="position:absolute;margin-left:195.85pt;margin-top:2.05pt;width:250.5pt;height:5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" filled="f" stroked="f">
                              <v:fill o:detectmouseclick="t"/>
                              <v:textbo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CRTL-INTRO</w:t>
                                    </w:r>
                                  </w:p>
                                </w:txbxContent>
                              </v:textbox>
                            </v:shape>
                          </w:pict>
                        </mc:Fallback>
                      </mc:AlternateContent>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p w:rsidR="002D1CDC" w:rsidRPr="007842E8" w:rsidRDefault="002D1CDC" w:rsidP="007842E8">
                    <w:pPr>
                      <w:rPr>
                        <w:rFonts w:eastAsiaTheme="minorEastAsia"/>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7907923"/>
                  <w:placeholder>
                    <w:docPart w:val="F4E51BFEB5B34351977A34012352F966"/>
                  </w:placeholder>
                  <w15:color w:val="C0C0C0"/>
                  <w15:repeatingSectionItem/>
                </w:sdtPr>
                <w:sdtContent>
                  <w:p w:rsidR="002713BE" w:rsidRDefault="002713BE" w:rsidP="007842E8">
                    <w:pPr>
                      <w:pStyle w:val="Ttulo2"/>
                      <w:rPr>
                        <w:rFonts w:eastAsiaTheme="minorEastAsia"/>
                        <w:noProof/>
                        <w:lang w:val="es-ES_tradnl"/>
                      </w:rPr>
                    </w:pPr>
                    <w:r>
                      <w:rPr>
                        <w:rFonts w:eastAsiaTheme="minorEastAsia"/>
                        <w:noProof/>
                        <w:lang w:val="es-ES_tradnl"/>
                      </w:rPr>
                      <w:t>3.3 FUNCIONES</w:t>
                    </w:r>
                  </w:p>
                  <w:p w:rsidR="002713BE" w:rsidRPr="002713BE" w:rsidRDefault="002713BE" w:rsidP="007842E8">
                    <w:pPr>
                      <w:rPr>
                        <w:rFonts w:cs="Arial"/>
                        <w:color w:val="545454"/>
                        <w:shd w:val="clear" w:color="auto" w:fill="FFFFFF"/>
                      </w:rPr>
                    </w:pPr>
                    <w:r w:rsidRPr="002713BE">
                      <w:rPr>
                        <w:rFonts w:cs="Arial"/>
                        <w:color w:val="545454"/>
                        <w:shd w:val="clear" w:color="auto" w:fill="FFFFFF"/>
                      </w:rPr>
                      <w:t>Una </w:t>
                    </w:r>
                    <w:r w:rsidRPr="002713BE">
                      <w:rPr>
                        <w:rStyle w:val="nfasis"/>
                        <w:rFonts w:cs="Arial"/>
                        <w:b/>
                        <w:bCs/>
                        <w:i/>
                        <w:iCs/>
                        <w:color w:val="6A6A6A"/>
                        <w:shd w:val="clear" w:color="auto" w:fill="FFFFFF"/>
                      </w:rPr>
                      <w:t>función</w:t>
                    </w:r>
                    <w:r w:rsidRPr="002713BE">
                      <w:rPr>
                        <w:rFonts w:cs="Arial"/>
                        <w:color w:val="545454"/>
                        <w:shd w:val="clear" w:color="auto" w:fill="FFFFFF"/>
                      </w:rPr>
                      <w:t xml:space="preserve"> es un bloque nombrado PL/SQL que devuelve un </w:t>
                    </w:r>
                    <w:r w:rsidRPr="002713BE">
                      <w:rPr>
                        <w:rFonts w:cs="Arial"/>
                        <w:color w:val="545454"/>
                        <w:shd w:val="clear" w:color="auto" w:fill="FFFFFF"/>
                      </w:rPr>
                      <w:t>valor. Puede</w:t>
                    </w:r>
                    <w:r w:rsidRPr="002713BE">
                      <w:rPr>
                        <w:rFonts w:cs="Arial"/>
                        <w:color w:val="545454"/>
                        <w:shd w:val="clear" w:color="auto" w:fill="FFFFFF"/>
                      </w:rPr>
                      <w:t xml:space="preserve"> estar almacenada en la B.D., como objeto de la B.D., para repetidas </w:t>
                    </w:r>
                    <w:r w:rsidRPr="002713BE">
                      <w:rPr>
                        <w:rFonts w:cs="Arial"/>
                        <w:color w:val="545454"/>
                        <w:shd w:val="clear" w:color="auto" w:fill="FFFFFF"/>
                      </w:rPr>
                      <w:t xml:space="preserve">ejecuciones. Y también </w:t>
                    </w:r>
                    <w:r w:rsidRPr="002713BE">
                      <w:rPr>
                        <w:rFonts w:cs="Arial"/>
                        <w:color w:val="545454"/>
                        <w:shd w:val="clear" w:color="auto" w:fill="FFFFFF"/>
                      </w:rPr>
                      <w:t>puede ser llamada como parte de una expresión. </w:t>
                    </w:r>
                  </w:p>
                  <w:p w:rsidR="002713BE" w:rsidRDefault="002713BE" w:rsidP="007842E8">
                    <w:pPr>
                      <w:rPr>
                        <w:rFonts w:eastAsiaTheme="minorEastAsia"/>
                        <w:noProof/>
                        <w:lang w:val="es-ES_tradnl"/>
                      </w:rPr>
                    </w:pPr>
                    <w:r>
                      <w:rPr>
                        <w:noProof/>
                      </w:rPr>
                      <w:t xml:space="preserve"> </w:t>
                    </w:r>
                    <w:r>
                      <w:rPr>
                        <w:rFonts w:eastAsiaTheme="minorEastAsia"/>
                        <w:noProof/>
                        <w:lang w:val="es-ES_tradnl"/>
                      </w:rPr>
                      <w:t xml:space="preserve">Regresamos a la carpeta del proyecto en el folder de scripts y hacemos </w:t>
                    </w:r>
                    <w:r>
                      <w:rPr>
                        <w:rFonts w:eastAsiaTheme="minorEastAsia"/>
                        <w:i/>
                        <w:noProof/>
                        <w:lang w:val="es-ES_tradnl"/>
                      </w:rPr>
                      <w:t>copy</w:t>
                    </w:r>
                    <w:r>
                      <w:rPr>
                        <w:rFonts w:eastAsiaTheme="minorEastAsia"/>
                        <w:noProof/>
                        <w:lang w:val="es-ES_tradnl"/>
                      </w:rPr>
                      <w:t xml:space="preserve"> del archivo con el nombre “</w:t>
                    </w:r>
                    <w:r w:rsidRPr="002713BE">
                      <w:rPr>
                        <w:rFonts w:eastAsiaTheme="minorEastAsia"/>
                        <w:noProof/>
                        <w:lang w:val="es-ES_tradnl"/>
                      </w:rPr>
                      <w:t>05.FUNCIONES.sql</w:t>
                    </w:r>
                    <w:r>
                      <w:rPr>
                        <w:rFonts w:eastAsiaTheme="minorEastAsia"/>
                        <w:noProof/>
                        <w:lang w:val="es-ES_tradnl"/>
                      </w:rPr>
                      <w:t xml:space="preserve">” </w:t>
                    </w:r>
                  </w:p>
                  <w:p w:rsidR="002713BE" w:rsidRDefault="002713BE" w:rsidP="007842E8">
                    <w:pPr>
                      <w:rPr>
                        <w:rFonts w:eastAsiaTheme="minorEastAsia"/>
                        <w:noProof/>
                        <w:lang w:val="es-ES_tradnl"/>
                      </w:rPr>
                    </w:pPr>
                    <w:r>
                      <w:rPr>
                        <w:noProof/>
                      </w:rPr>
                      <w:drawing>
                        <wp:anchor distT="0" distB="0" distL="114300" distR="114300" simplePos="0" relativeHeight="251699200" behindDoc="0" locked="0" layoutInCell="1" allowOverlap="1" wp14:anchorId="1FD60358">
                          <wp:simplePos x="0" y="0"/>
                          <wp:positionH relativeFrom="column">
                            <wp:posOffset>782320</wp:posOffset>
                          </wp:positionH>
                          <wp:positionV relativeFrom="paragraph">
                            <wp:posOffset>10795</wp:posOffset>
                          </wp:positionV>
                          <wp:extent cx="2790825" cy="1085850"/>
                          <wp:effectExtent l="0" t="0" r="952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8638" t="7104" r="38019" b="62901"/>
                                  <a:stretch/>
                                </pic:blipFill>
                                <pic:spPr bwMode="auto">
                                  <a:xfrm>
                                    <a:off x="0" y="0"/>
                                    <a:ext cx="2790825"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p>
                  <w:p w:rsidR="002713BE" w:rsidRDefault="002713BE" w:rsidP="007842E8">
                    <w:pPr>
                      <w:rPr>
                        <w:rFonts w:eastAsiaTheme="minorEastAsia"/>
                        <w:noProof/>
                        <w:lang w:val="es-ES_tradnl"/>
                      </w:rPr>
                    </w:pPr>
                    <w:r>
                      <w:rPr>
                        <w:noProof/>
                      </w:rPr>
                      <w:drawing>
                        <wp:anchor distT="0" distB="0" distL="114300" distR="114300" simplePos="0" relativeHeight="251704320" behindDoc="0" locked="0" layoutInCell="1" allowOverlap="1" wp14:anchorId="2E9A1DF5">
                          <wp:simplePos x="0" y="0"/>
                          <wp:positionH relativeFrom="column">
                            <wp:posOffset>648970</wp:posOffset>
                          </wp:positionH>
                          <wp:positionV relativeFrom="paragraph">
                            <wp:posOffset>100965</wp:posOffset>
                          </wp:positionV>
                          <wp:extent cx="3409950" cy="2724150"/>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8491" t="11314" r="28551" b="13436"/>
                                  <a:stretch/>
                                </pic:blipFill>
                                <pic:spPr bwMode="auto">
                                  <a:xfrm>
                                    <a:off x="0" y="0"/>
                                    <a:ext cx="340995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632741394"/>
                  <w:placeholder>
                    <w:docPart w:val="D0FF8AFFA6D640489ECD003F9AFB7F20"/>
                  </w:placeholder>
                  <w15:color w:val="C0C0C0"/>
                  <w15:repeatingSectionItem/>
                </w:sdtPr>
                <w:sdtContent>
                  <w:p w:rsidR="002713BE" w:rsidRDefault="002713BE" w:rsidP="007842E8">
                    <w:pPr>
                      <w:pStyle w:val="Ttulo2"/>
                      <w:rPr>
                        <w:rFonts w:eastAsiaTheme="minorEastAsia"/>
                        <w:noProof/>
                        <w:lang w:val="es-ES_tradnl"/>
                      </w:rPr>
                    </w:pPr>
                    <w:r>
                      <w:rPr>
                        <w:rFonts w:eastAsiaTheme="minorEastAsia"/>
                        <w:noProof/>
                        <w:lang w:val="es-ES_tradnl"/>
                      </w:rPr>
                      <w:t>3.4 pl/sql (procedimientos almacenados)</w:t>
                    </w:r>
                  </w:p>
                  <w:p w:rsidR="00643840" w:rsidRPr="00643840" w:rsidRDefault="00643840" w:rsidP="00643840">
                    <w:pPr>
                      <w:pStyle w:val="NormalWeb"/>
                      <w:shd w:val="clear" w:color="auto" w:fill="FFFFFF"/>
                      <w:rPr>
                        <w:rFonts w:asciiTheme="minorHAnsi" w:hAnsiTheme="minorHAnsi" w:cs="Arial"/>
                        <w:color w:val="000000"/>
                        <w:sz w:val="20"/>
                        <w:szCs w:val="20"/>
                      </w:rPr>
                    </w:pPr>
                    <w:r w:rsidRPr="00643840">
                      <w:rPr>
                        <w:rFonts w:asciiTheme="minorHAnsi" w:hAnsiTheme="minorHAnsi" w:cs="Arial"/>
                        <w:color w:val="000000"/>
                        <w:sz w:val="20"/>
                        <w:szCs w:val="20"/>
                      </w:rPr>
                      <w:t>P</w:t>
                    </w:r>
                    <w:r>
                      <w:rPr>
                        <w:rFonts w:asciiTheme="minorHAnsi" w:hAnsiTheme="minorHAnsi" w:cs="Arial"/>
                        <w:color w:val="000000"/>
                        <w:sz w:val="20"/>
                        <w:szCs w:val="20"/>
                      </w:rPr>
                      <w:t>L</w:t>
                    </w:r>
                    <w:r w:rsidRPr="00643840">
                      <w:rPr>
                        <w:rFonts w:asciiTheme="minorHAnsi" w:hAnsiTheme="minorHAnsi" w:cs="Arial"/>
                        <w:color w:val="000000"/>
                        <w:sz w:val="20"/>
                        <w:szCs w:val="20"/>
                      </w:rPr>
                      <w:t xml:space="preserve">/SQL es un lenguaje de procedimientos diseñado especialmente para incorporar sentencias SQL dentro de su </w:t>
                    </w:r>
                    <w:r w:rsidRPr="00643840">
                      <w:rPr>
                        <w:rFonts w:asciiTheme="minorHAnsi" w:hAnsiTheme="minorHAnsi" w:cs="Arial"/>
                        <w:color w:val="000000"/>
                        <w:sz w:val="20"/>
                        <w:szCs w:val="20"/>
                      </w:rPr>
                      <w:t>sintaxis. Las</w:t>
                    </w:r>
                    <w:r w:rsidRPr="00643840">
                      <w:rPr>
                        <w:rFonts w:asciiTheme="minorHAnsi" w:hAnsiTheme="minorHAnsi" w:cs="Arial"/>
                        <w:color w:val="000000"/>
                        <w:sz w:val="20"/>
                        <w:szCs w:val="20"/>
                      </w:rPr>
                      <w:t xml:space="preserve"> unidades de programación PL/SQL son compiladas por el Oracle Database Server y guardadas dentro de la Base de Datos.</w:t>
                    </w:r>
                  </w:p>
                  <w:p w:rsidR="00643840" w:rsidRPr="00643840" w:rsidRDefault="00643840" w:rsidP="00643840">
                    <w:pPr>
                      <w:pStyle w:val="NormalWeb"/>
                      <w:shd w:val="clear" w:color="auto" w:fill="FFFFFF"/>
                      <w:rPr>
                        <w:rFonts w:asciiTheme="minorHAnsi" w:hAnsiTheme="minorHAnsi" w:cs="Arial"/>
                        <w:color w:val="000000"/>
                        <w:sz w:val="20"/>
                        <w:szCs w:val="20"/>
                      </w:rPr>
                    </w:pPr>
                    <w:r w:rsidRPr="00643840">
                      <w:rPr>
                        <w:rFonts w:asciiTheme="minorHAnsi" w:hAnsiTheme="minorHAnsi" w:cs="Arial"/>
                        <w:color w:val="000000"/>
                        <w:sz w:val="20"/>
                        <w:szCs w:val="20"/>
                      </w:rPr>
                      <w:t xml:space="preserve">El conocimiento de este </w:t>
                    </w:r>
                    <w:r w:rsidRPr="00643840">
                      <w:rPr>
                        <w:rFonts w:asciiTheme="minorHAnsi" w:hAnsiTheme="minorHAnsi" w:cs="Arial"/>
                        <w:color w:val="000000"/>
                        <w:sz w:val="20"/>
                        <w:szCs w:val="20"/>
                      </w:rPr>
                      <w:t>lenguaje</w:t>
                    </w:r>
                    <w:r w:rsidRPr="00643840">
                      <w:rPr>
                        <w:rFonts w:asciiTheme="minorHAnsi" w:hAnsiTheme="minorHAnsi" w:cs="Arial"/>
                        <w:color w:val="000000"/>
                        <w:sz w:val="20"/>
                        <w:szCs w:val="20"/>
                      </w:rPr>
                      <w:t xml:space="preserve"> de programación automáticamente mejora la robustez, seguridad y portabilidad de las Bases de Datos Oracle.</w:t>
                    </w:r>
                  </w:p>
                  <w:p w:rsidR="002713BE" w:rsidRDefault="00643840" w:rsidP="007842E8">
                    <w:pPr>
                      <w:rPr>
                        <w:rFonts w:eastAsiaTheme="minorEastAsia"/>
                        <w:noProof/>
                        <w:lang w:val="es-ES_tradnl"/>
                      </w:rPr>
                    </w:pPr>
                    <w:r>
                      <w:rPr>
                        <w:noProof/>
                      </w:rPr>
                      <w:lastRenderedPageBreak/>
                      <w:drawing>
                        <wp:anchor distT="0" distB="0" distL="114300" distR="114300" simplePos="0" relativeHeight="251708416" behindDoc="0" locked="0" layoutInCell="1" allowOverlap="1" wp14:anchorId="004CF745">
                          <wp:simplePos x="0" y="0"/>
                          <wp:positionH relativeFrom="column">
                            <wp:posOffset>972820</wp:posOffset>
                          </wp:positionH>
                          <wp:positionV relativeFrom="paragraph">
                            <wp:posOffset>417195</wp:posOffset>
                          </wp:positionV>
                          <wp:extent cx="3126105" cy="1343025"/>
                          <wp:effectExtent l="0" t="0" r="0" b="952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8934" t="6314" r="39054" b="61586"/>
                                  <a:stretch/>
                                </pic:blipFill>
                                <pic:spPr bwMode="auto">
                                  <a:xfrm>
                                    <a:off x="0" y="0"/>
                                    <a:ext cx="3126105"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3BE">
                      <w:rPr>
                        <w:noProof/>
                      </w:rPr>
                      <w:t xml:space="preserve"> </w:t>
                    </w:r>
                    <w:r w:rsidR="002713BE">
                      <w:rPr>
                        <w:rFonts w:eastAsiaTheme="minorEastAsia"/>
                        <w:noProof/>
                        <w:lang w:val="es-ES_tradnl"/>
                      </w:rPr>
                      <w:t xml:space="preserve">Regresamos a la carpeta del proyecto en el folder de scripts y hacemos </w:t>
                    </w:r>
                    <w:r w:rsidR="002713BE">
                      <w:rPr>
                        <w:rFonts w:eastAsiaTheme="minorEastAsia"/>
                        <w:i/>
                        <w:noProof/>
                        <w:lang w:val="es-ES_tradnl"/>
                      </w:rPr>
                      <w:t>copy</w:t>
                    </w:r>
                    <w:r w:rsidR="002713BE">
                      <w:rPr>
                        <w:rFonts w:eastAsiaTheme="minorEastAsia"/>
                        <w:noProof/>
                        <w:lang w:val="es-ES_tradnl"/>
                      </w:rPr>
                      <w:t xml:space="preserve"> del archivo con el nombre “</w:t>
                    </w:r>
                    <w:r w:rsidRPr="00643840">
                      <w:rPr>
                        <w:rFonts w:eastAsiaTheme="minorEastAsia"/>
                        <w:noProof/>
                        <w:lang w:val="es-ES_tradnl"/>
                      </w:rPr>
                      <w:t>06.PROCEDURES.sql</w:t>
                    </w:r>
                    <w:r w:rsidR="002713BE">
                      <w:rPr>
                        <w:rFonts w:eastAsiaTheme="minorEastAsia"/>
                        <w:noProof/>
                        <w:lang w:val="es-ES_tradnl"/>
                      </w:rPr>
                      <w:t xml:space="preserve">” </w:t>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p>
                  <w:p w:rsidR="002713BE" w:rsidRDefault="00B80060" w:rsidP="007842E8">
                    <w:pPr>
                      <w:rPr>
                        <w:rFonts w:eastAsiaTheme="minorEastAsia"/>
                        <w:noProof/>
                        <w:lang w:val="es-ES_tradnl"/>
                      </w:rPr>
                    </w:pPr>
                    <w:r>
                      <w:rPr>
                        <w:noProof/>
                      </w:rPr>
                      <w:drawing>
                        <wp:anchor distT="0" distB="0" distL="114300" distR="114300" simplePos="0" relativeHeight="251715584" behindDoc="0" locked="0" layoutInCell="1" allowOverlap="1" wp14:anchorId="4776CADC">
                          <wp:simplePos x="0" y="0"/>
                          <wp:positionH relativeFrom="column">
                            <wp:posOffset>363220</wp:posOffset>
                          </wp:positionH>
                          <wp:positionV relativeFrom="paragraph">
                            <wp:posOffset>96520</wp:posOffset>
                          </wp:positionV>
                          <wp:extent cx="4200525" cy="2771775"/>
                          <wp:effectExtent l="0" t="0" r="9525" b="952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7456" t="10788" r="17307" b="12647"/>
                                  <a:stretch/>
                                </pic:blipFill>
                                <pic:spPr bwMode="auto">
                                  <a:xfrm>
                                    <a:off x="0" y="0"/>
                                    <a:ext cx="4200525"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sdtContent>
              </w:sdt>
            </w:sdtContent>
          </w:sdt>
          <w:p w:rsidR="00E953FA" w:rsidRPr="00DF57B9" w:rsidRDefault="00E953FA">
            <w:pPr>
              <w:pStyle w:val="Textodelcurrculumvtae"/>
              <w:rPr>
                <w:noProof/>
                <w:lang w:val="es-ES_tradnl"/>
              </w:rPr>
            </w:pPr>
          </w:p>
        </w:tc>
      </w:tr>
      <w:tr w:rsidR="00E23358" w:rsidRPr="00DF57B9" w:rsidTr="00207173">
        <w:tc>
          <w:tcPr>
            <w:tcW w:w="1539" w:type="dxa"/>
          </w:tcPr>
          <w:p w:rsidR="00E953FA" w:rsidRPr="00DF57B9" w:rsidRDefault="002556A6">
            <w:pPr>
              <w:pStyle w:val="Ttulo1"/>
              <w:rPr>
                <w:noProof/>
                <w:lang w:val="es-ES_tradnl"/>
              </w:rPr>
            </w:pPr>
            <w:r>
              <w:rPr>
                <w:noProof/>
                <w:lang w:val="es-ES_tradnl"/>
              </w:rPr>
              <w:lastRenderedPageBreak/>
              <w:t>4</w:t>
            </w:r>
          </w:p>
        </w:tc>
        <w:tc>
          <w:tcPr>
            <w:tcW w:w="81" w:type="dxa"/>
          </w:tcPr>
          <w:p w:rsidR="00E953FA" w:rsidRPr="00DF57B9" w:rsidRDefault="00E953FA">
            <w:pPr>
              <w:rPr>
                <w:noProof/>
                <w:lang w:val="es-ES_tradnl"/>
              </w:rPr>
            </w:pPr>
          </w:p>
        </w:tc>
        <w:tc>
          <w:tcPr>
            <w:tcW w:w="8520" w:type="dxa"/>
          </w:tcPr>
          <w:sdt>
            <w:sdtPr>
              <w:rPr>
                <w:rFonts w:asciiTheme="minorHAnsi" w:eastAsiaTheme="minorEastAsia" w:hAnsiTheme="minorHAnsi" w:cstheme="minorBidi"/>
                <w:b w:val="0"/>
                <w:bCs w:val="0"/>
                <w:caps w:val="0"/>
                <w:noProof/>
                <w:color w:val="595959" w:themeColor="text1" w:themeTint="A6"/>
                <w:lang w:val="es-ES_tradnl"/>
                <w14:ligatures w14:val="none"/>
              </w:rPr>
              <w:id w:val="-1883713024"/>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1368215953"/>
                  <w:placeholder>
                    <w:docPart w:val="A81D497B46BD4CEFBEAFF0E214AE9C7D"/>
                  </w:placeholder>
                  <w15:color w:val="C0C0C0"/>
                  <w15:repeatingSectionItem/>
                </w:sdtPr>
                <w:sdtContent>
                  <w:p w:rsidR="00DF57B9" w:rsidRPr="00DF57B9" w:rsidRDefault="002F2904" w:rsidP="002F2904">
                    <w:pPr>
                      <w:pStyle w:val="Ttulo2"/>
                      <w:rPr>
                        <w:noProof/>
                        <w:lang w:val="es-ES_tradnl"/>
                      </w:rPr>
                    </w:pPr>
                    <w:r>
                      <w:rPr>
                        <w:noProof/>
                        <w:lang w:val="es-ES_tradnl"/>
                      </w:rPr>
                      <w:t>SERVIDOR APACHE/PHP</w:t>
                    </w:r>
                  </w:p>
                  <w:p w:rsidR="002F2904" w:rsidRDefault="002F2904" w:rsidP="00DF57B9">
                    <w:pPr>
                      <w:rPr>
                        <w:noProof/>
                        <w:lang w:val="es-ES_tradnl"/>
                      </w:rPr>
                    </w:pPr>
                    <w:r>
                      <w:rPr>
                        <w:noProof/>
                        <w:lang w:val="es-ES_tradnl"/>
                      </w:rPr>
                      <w:t xml:space="preserve">Para hacer la conexión entre la base de datos el frontEnd(html/css/javaScript) y backEnd(php/oracle). </w:t>
                    </w:r>
                  </w:p>
                  <w:p w:rsidR="002F2904" w:rsidRPr="002F2904" w:rsidRDefault="009A58D0"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130829887"/>
                  <w:placeholder>
                    <w:docPart w:val="7522DABCF0784E369AFA1A41EF50B8FE"/>
                  </w:placeholder>
                  <w15:color w:val="C0C0C0"/>
                  <w15:repeatingSectionItem/>
                </w:sdtPr>
                <w:sdtContent>
                  <w:p w:rsidR="002F2904" w:rsidRPr="00DF57B9" w:rsidRDefault="002F2904" w:rsidP="002F2904">
                    <w:pPr>
                      <w:pStyle w:val="Ttulo2"/>
                      <w:rPr>
                        <w:noProof/>
                        <w:lang w:val="es-ES_tradnl"/>
                      </w:rPr>
                    </w:pPr>
                    <w:r>
                      <w:rPr>
                        <w:noProof/>
                        <w:lang w:val="es-ES_tradnl"/>
                      </w:rPr>
                      <w:t>4.1 iniciar el servidor</w:t>
                    </w:r>
                  </w:p>
                  <w:p w:rsidR="002F2904" w:rsidRDefault="002F2904" w:rsidP="00DF57B9">
                    <w:pPr>
                      <w:rPr>
                        <w:noProof/>
                        <w:lang w:val="es-ES_tradnl"/>
                      </w:rPr>
                    </w:pPr>
                    <w:r>
                      <w:rPr>
                        <w:noProof/>
                        <w:lang w:val="es-ES_tradnl"/>
                      </w:rPr>
                      <w:t xml:space="preserve">Es imperativo que iniciemos el servidor para tener una conexión y ejecucion exitosa </w:t>
                    </w:r>
                  </w:p>
                  <w:p w:rsidR="002F2904" w:rsidRDefault="002F2904" w:rsidP="00DF57B9">
                    <w:pPr>
                      <w:rPr>
                        <w:noProof/>
                        <w:lang w:val="es-ES_tradnl"/>
                      </w:rPr>
                    </w:pPr>
                    <w:r>
                      <w:rPr>
                        <w:noProof/>
                        <w:lang w:val="es-ES_tradnl"/>
                      </w:rPr>
                      <w:t>Para ello dependiendo de nuestro servidor local nos avocamos a la aplicación del mismo y es solo se encarga de ejecutarse.</w:t>
                    </w:r>
                  </w:p>
                  <w:p w:rsidR="008C59F3" w:rsidRDefault="008C59F3" w:rsidP="00DF57B9">
                    <w:pPr>
                      <w:rPr>
                        <w:noProof/>
                        <w:lang w:val="es-ES_tradnl"/>
                      </w:rPr>
                    </w:pPr>
                  </w:p>
                  <w:p w:rsidR="008C59F3" w:rsidRDefault="008C59F3" w:rsidP="00DF57B9">
                    <w:pPr>
                      <w:rPr>
                        <w:noProof/>
                        <w:lang w:val="es-ES_tradnl"/>
                      </w:rPr>
                    </w:pPr>
                  </w:p>
                  <w:p w:rsidR="008C59F3" w:rsidRDefault="001D2544" w:rsidP="00DF57B9">
                    <w:pPr>
                      <w:rPr>
                        <w:noProof/>
                        <w:lang w:val="es-ES_tradnl"/>
                      </w:rPr>
                    </w:pPr>
                    <w:r w:rsidRPr="001D2544">
                      <w:rPr>
                        <w:noProof/>
                        <w:lang w:val="es-ES_tradnl"/>
                      </w:rPr>
                      <w:lastRenderedPageBreak/>
                      <w:drawing>
                        <wp:anchor distT="0" distB="0" distL="114300" distR="114300" simplePos="0" relativeHeight="251718656" behindDoc="0" locked="0" layoutInCell="1" allowOverlap="1" wp14:anchorId="35E1DD18">
                          <wp:simplePos x="0" y="0"/>
                          <wp:positionH relativeFrom="column">
                            <wp:posOffset>1153795</wp:posOffset>
                          </wp:positionH>
                          <wp:positionV relativeFrom="paragraph">
                            <wp:posOffset>217805</wp:posOffset>
                          </wp:positionV>
                          <wp:extent cx="1686560" cy="2962275"/>
                          <wp:effectExtent l="0" t="0" r="8890" b="952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86560" cy="2962275"/>
                                  </a:xfrm>
                                  <a:prstGeom prst="rect">
                                    <a:avLst/>
                                  </a:prstGeom>
                                </pic:spPr>
                              </pic:pic>
                            </a:graphicData>
                          </a:graphic>
                          <wp14:sizeRelH relativeFrom="margin">
                            <wp14:pctWidth>0</wp14:pctWidth>
                          </wp14:sizeRelH>
                          <wp14:sizeRelV relativeFrom="margin">
                            <wp14:pctHeight>0</wp14:pctHeight>
                          </wp14:sizeRelV>
                        </wp:anchor>
                      </w:drawing>
                    </w:r>
                    <w:r w:rsidR="002F2904">
                      <w:rPr>
                        <w:noProof/>
                        <w:lang w:val="es-ES_tradnl"/>
                      </w:rPr>
                      <w:t xml:space="preserve">En este caso lo haremos con </w:t>
                    </w:r>
                    <w:r w:rsidR="002F2904">
                      <w:rPr>
                        <w:b/>
                        <w:noProof/>
                        <w:lang w:val="es-ES_tradnl"/>
                      </w:rPr>
                      <w:t xml:space="preserve">EasyPHP, </w:t>
                    </w:r>
                    <w:r w:rsidR="002F2904">
                      <w:rPr>
                        <w:noProof/>
                        <w:lang w:val="es-ES_tradnl"/>
                      </w:rPr>
                      <w:t xml:space="preserve"> pero ud pued</w:t>
                    </w:r>
                    <w:r w:rsidR="008C59F3">
                      <w:rPr>
                        <w:noProof/>
                        <w:lang w:val="es-ES_tradnl"/>
                      </w:rPr>
                      <w:t>e trabajar con el de su preferencia.</w:t>
                    </w:r>
                  </w:p>
                  <w:p w:rsidR="008C59F3" w:rsidRDefault="001D2544" w:rsidP="00DF57B9">
                    <w:pPr>
                      <w:rPr>
                        <w:noProof/>
                        <w:lang w:val="es-ES_tradnl"/>
                      </w:rPr>
                    </w:pPr>
                    <w:r w:rsidRPr="001D2544">
                      <w:rPr>
                        <w:noProof/>
                        <w:lang w:val="es-ES_tradnl"/>
                      </w:rPr>
                      <w:t xml:space="preserve"> </w:t>
                    </w: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1D2544" w:rsidP="00DF57B9">
                    <w:pPr>
                      <w:rPr>
                        <w:noProof/>
                        <w:lang w:val="es-ES_tradnl"/>
                      </w:rPr>
                    </w:pPr>
                    <w:r w:rsidRPr="008C59F3">
                      <w:rPr>
                        <w:noProof/>
                        <w:lang w:val="es-ES_tradnl"/>
                      </w:rPr>
                      <w:drawing>
                        <wp:anchor distT="0" distB="0" distL="114300" distR="114300" simplePos="0" relativeHeight="251717632" behindDoc="0" locked="0" layoutInCell="1" allowOverlap="1" wp14:anchorId="5298FD5B">
                          <wp:simplePos x="0" y="0"/>
                          <wp:positionH relativeFrom="column">
                            <wp:posOffset>1163320</wp:posOffset>
                          </wp:positionH>
                          <wp:positionV relativeFrom="paragraph">
                            <wp:posOffset>245110</wp:posOffset>
                          </wp:positionV>
                          <wp:extent cx="2029108" cy="2476846"/>
                          <wp:effectExtent l="0" t="0" r="9525"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29108" cy="2476846"/>
                                  </a:xfrm>
                                  <a:prstGeom prst="rect">
                                    <a:avLst/>
                                  </a:prstGeom>
                                </pic:spPr>
                              </pic:pic>
                            </a:graphicData>
                          </a:graphic>
                        </wp:anchor>
                      </w:drawing>
                    </w:r>
                    <w:r w:rsidR="008C59F3">
                      <w:rPr>
                        <w:noProof/>
                        <w:lang w:val="es-ES_tradnl"/>
                      </w:rPr>
                      <w:t>Corroboramos el estado</w:t>
                    </w: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Pr="002F2904" w:rsidRDefault="002F2904"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2088410420"/>
                  <w:placeholder>
                    <w:docPart w:val="95A740A7DFCF41288BAE922C4D40191A"/>
                  </w:placeholder>
                  <w15:color w:val="C0C0C0"/>
                  <w15:repeatingSectionItem/>
                </w:sdtPr>
                <w:sdtContent>
                  <w:p w:rsidR="001D2544" w:rsidRDefault="001D2544" w:rsidP="002F2904">
                    <w:pPr>
                      <w:pStyle w:val="Ttulo2"/>
                      <w:rPr>
                        <w:noProof/>
                        <w:lang w:val="es-ES_tradnl"/>
                      </w:rPr>
                    </w:pPr>
                    <w:r>
                      <w:rPr>
                        <w:noProof/>
                        <w:lang w:val="es-ES_tradnl"/>
                      </w:rPr>
                      <w:t>4.2 agregar extensiones</w:t>
                    </w:r>
                  </w:p>
                  <w:p w:rsidR="00FE76E1" w:rsidRPr="00FE76E1" w:rsidRDefault="00FE76E1" w:rsidP="00FE76E1">
                    <w:pPr>
                      <w:rPr>
                        <w:lang w:val="es-ES_tradnl"/>
                      </w:rPr>
                    </w:pPr>
                  </w:p>
                  <w:p w:rsidR="001D2544" w:rsidRDefault="001D2544" w:rsidP="00DF57B9">
                    <w:pPr>
                      <w:rPr>
                        <w:noProof/>
                        <w:lang w:val="es-ES_tradnl"/>
                      </w:rPr>
                    </w:pPr>
                    <w:r>
                      <w:rPr>
                        <w:noProof/>
                        <w:lang w:val="es-ES_tradnl"/>
                      </w:rPr>
                      <w:t xml:space="preserve">Agregamos la extension </w:t>
                    </w:r>
                    <w:r w:rsidRPr="001D2544">
                      <w:rPr>
                        <w:b/>
                        <w:noProof/>
                        <w:lang w:val="es-ES_tradnl"/>
                      </w:rPr>
                      <w:t>OCI8</w:t>
                    </w:r>
                    <w:r>
                      <w:rPr>
                        <w:b/>
                        <w:noProof/>
                        <w:lang w:val="es-ES_tradnl"/>
                      </w:rPr>
                      <w:t xml:space="preserve"> </w:t>
                    </w:r>
                    <w:r>
                      <w:rPr>
                        <w:noProof/>
                        <w:lang w:val="es-ES_tradnl"/>
                      </w:rPr>
                      <w:t>al entorno php.</w:t>
                    </w:r>
                  </w:p>
                  <w:p w:rsidR="001D2544" w:rsidRDefault="001D2544" w:rsidP="00DF57B9">
                    <w:pPr>
                      <w:rPr>
                        <w:noProof/>
                        <w:lang w:val="es-ES_tradnl"/>
                      </w:rPr>
                    </w:pPr>
                    <w:r>
                      <w:rPr>
                        <w:noProof/>
                        <w:lang w:val="es-ES_tradnl"/>
                      </w:rPr>
                      <w:t>Para este paso vamos a facilitar las extensiones en la carpeta del proyecto.</w:t>
                    </w:r>
                  </w:p>
                  <w:p w:rsidR="001D2544" w:rsidRP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FE76E1" w:rsidP="00DF57B9">
                    <w:pPr>
                      <w:rPr>
                        <w:noProof/>
                        <w:lang w:val="es-ES_tradnl"/>
                      </w:rPr>
                    </w:pPr>
                    <w:r>
                      <w:rPr>
                        <w:noProof/>
                        <w:lang w:val="es-ES_tradnl"/>
                      </w:rPr>
                      <w:lastRenderedPageBreak/>
                      <w:t>nos vamos a la carpeta de “09 software”</w:t>
                    </w:r>
                  </w:p>
                  <w:p w:rsidR="00FE76E1" w:rsidRDefault="00FE76E1" w:rsidP="00DF57B9">
                    <w:pPr>
                      <w:rPr>
                        <w:noProof/>
                        <w:lang w:val="es-ES_tradnl"/>
                      </w:rPr>
                    </w:pPr>
                    <w:r w:rsidRPr="00FE76E1">
                      <w:rPr>
                        <w:noProof/>
                        <w:lang w:val="es-ES_tradnl"/>
                      </w:rPr>
                      <w:drawing>
                        <wp:anchor distT="0" distB="0" distL="114300" distR="114300" simplePos="0" relativeHeight="251721728" behindDoc="0" locked="0" layoutInCell="1" allowOverlap="1" wp14:anchorId="78B1A263">
                          <wp:simplePos x="0" y="0"/>
                          <wp:positionH relativeFrom="column">
                            <wp:posOffset>1270</wp:posOffset>
                          </wp:positionH>
                          <wp:positionV relativeFrom="paragraph">
                            <wp:posOffset>4445</wp:posOffset>
                          </wp:positionV>
                          <wp:extent cx="2295525" cy="3176553"/>
                          <wp:effectExtent l="0" t="0" r="0" b="508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95525" cy="3176553"/>
                                  </a:xfrm>
                                  <a:prstGeom prst="rect">
                                    <a:avLst/>
                                  </a:prstGeom>
                                </pic:spPr>
                              </pic:pic>
                            </a:graphicData>
                          </a:graphic>
                        </wp:anchor>
                      </w:drawing>
                    </w:r>
                  </w:p>
                  <w:p w:rsidR="001D2544" w:rsidRDefault="001D2544" w:rsidP="00DF57B9">
                    <w:pPr>
                      <w:rPr>
                        <w:noProof/>
                        <w:lang w:val="es-ES_tradnl"/>
                      </w:rPr>
                    </w:pPr>
                    <w:r w:rsidRPr="001D2544">
                      <w:rPr>
                        <w:noProof/>
                        <w:lang w:val="es-ES_tradnl"/>
                      </w:rPr>
                      <w:t xml:space="preserve"> </w:t>
                    </w: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FE76E1" w:rsidP="00DF57B9">
                    <w:pPr>
                      <w:rPr>
                        <w:noProof/>
                        <w:lang w:val="es-ES_tradnl"/>
                      </w:rPr>
                    </w:pPr>
                    <w:r>
                      <w:rPr>
                        <w:noProof/>
                        <w:lang w:val="es-ES_tradnl"/>
                      </w:rPr>
                      <mc:AlternateContent>
                        <mc:Choice Requires="wps">
                          <w:drawing>
                            <wp:anchor distT="0" distB="0" distL="114300" distR="114300" simplePos="0" relativeHeight="251722752" behindDoc="0" locked="0" layoutInCell="1" allowOverlap="1">
                              <wp:simplePos x="0" y="0"/>
                              <wp:positionH relativeFrom="column">
                                <wp:posOffset>29845</wp:posOffset>
                              </wp:positionH>
                              <wp:positionV relativeFrom="paragraph">
                                <wp:posOffset>269875</wp:posOffset>
                              </wp:positionV>
                              <wp:extent cx="2238375" cy="123825"/>
                              <wp:effectExtent l="0" t="0" r="28575" b="28575"/>
                              <wp:wrapNone/>
                              <wp:docPr id="84" name="Rectángulo 84"/>
                              <wp:cNvGraphicFramePr/>
                              <a:graphic xmlns:a="http://schemas.openxmlformats.org/drawingml/2006/main">
                                <a:graphicData uri="http://schemas.microsoft.com/office/word/2010/wordprocessingShape">
                                  <wps:wsp>
                                    <wps:cNvSpPr/>
                                    <wps:spPr>
                                      <a:xfrm>
                                        <a:off x="0" y="0"/>
                                        <a:ext cx="2238375" cy="123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B2332" id="Rectángulo 84" o:spid="_x0000_s1026" style="position:absolute;margin-left:2.35pt;margin-top:21.25pt;width:176.25pt;height:9.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" fillcolor="white [3201]" strokecolor="white [3212]" strokeweight="2pt"/>
                          </w:pict>
                        </mc:Fallback>
                      </mc:AlternateContent>
                    </w:r>
                    <w:r>
                      <w:rPr>
                        <w:noProof/>
                        <w:lang w:val="es-ES_tradnl"/>
                      </w:rPr>
                      <w:t>Dentro de esta al folder de extensiones</w:t>
                    </w:r>
                  </w:p>
                  <w:p w:rsidR="00FE76E1" w:rsidRDefault="00FE76E1" w:rsidP="00DF57B9">
                    <w:pPr>
                      <w:rPr>
                        <w:noProof/>
                        <w:lang w:val="es-ES_tradnl"/>
                      </w:rPr>
                    </w:pPr>
                    <w:r w:rsidRPr="00FE76E1">
                      <w:rPr>
                        <w:noProof/>
                        <w:lang w:val="es-ES_tradnl"/>
                      </w:rPr>
                      <w:drawing>
                        <wp:inline distT="0" distB="0" distL="0" distR="0" wp14:anchorId="4FC4B4FC" wp14:editId="709D5EB5">
                          <wp:extent cx="4876800" cy="1066091"/>
                          <wp:effectExtent l="0" t="0" r="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2297" cy="1069479"/>
                                  </a:xfrm>
                                  <a:prstGeom prst="rect">
                                    <a:avLst/>
                                  </a:prstGeom>
                                </pic:spPr>
                              </pic:pic>
                            </a:graphicData>
                          </a:graphic>
                        </wp:inline>
                      </w:drawing>
                    </w:r>
                  </w:p>
                  <w:p w:rsidR="00FE76E1" w:rsidRDefault="00FE76E1" w:rsidP="00DF57B9">
                    <w:pPr>
                      <w:rPr>
                        <w:noProof/>
                        <w:lang w:val="es-ES_tradnl"/>
                      </w:rPr>
                    </w:pPr>
                    <w:r>
                      <w:rPr>
                        <w:noProof/>
                        <w:lang w:val="es-ES_tradnl"/>
                      </w:rPr>
                      <w:t>Copiamos y pegamos las extensiones en la ruta del servidor</w:t>
                    </w:r>
                  </w:p>
                  <w:p w:rsidR="00177F68" w:rsidRDefault="00177F68" w:rsidP="00DF57B9">
                    <w:pPr>
                      <w:rPr>
                        <w:noProof/>
                        <w:lang w:val="es-ES_tradnl"/>
                      </w:rPr>
                    </w:pPr>
                    <w:r w:rsidRPr="00177F68">
                      <w:rPr>
                        <w:noProof/>
                        <w:lang w:val="es-ES_tradnl"/>
                      </w:rPr>
                      <w:drawing>
                        <wp:anchor distT="0" distB="0" distL="114300" distR="114300" simplePos="0" relativeHeight="251724800" behindDoc="0" locked="0" layoutInCell="1" allowOverlap="1" wp14:anchorId="2B5B6FA5">
                          <wp:simplePos x="0" y="0"/>
                          <wp:positionH relativeFrom="column">
                            <wp:posOffset>0</wp:posOffset>
                          </wp:positionH>
                          <wp:positionV relativeFrom="paragraph">
                            <wp:posOffset>463244</wp:posOffset>
                          </wp:positionV>
                          <wp:extent cx="5177641" cy="1980388"/>
                          <wp:effectExtent l="0" t="0" r="4445" b="127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77641" cy="1980388"/>
                                  </a:xfrm>
                                  <a:prstGeom prst="rect">
                                    <a:avLst/>
                                  </a:prstGeom>
                                </pic:spPr>
                              </pic:pic>
                            </a:graphicData>
                          </a:graphic>
                        </wp:anchor>
                      </w:drawing>
                    </w:r>
                    <w:r w:rsidR="00FE76E1" w:rsidRPr="00FE76E1">
                      <w:rPr>
                        <w:noProof/>
                        <w:lang w:val="es-ES_tradnl"/>
                      </w:rPr>
                      <w:t>Program Files (x86)\EasyPHP-DevServer-14.1VC11\binaries\php\php_runningversion\ext</w:t>
                    </w:r>
                  </w:p>
                  <w:p w:rsidR="00177F68" w:rsidRDefault="00177F68" w:rsidP="00DF57B9">
                    <w:pPr>
                      <w:rPr>
                        <w:noProof/>
                        <w:lang w:val="es-ES_tradnl"/>
                      </w:rPr>
                    </w:pPr>
                  </w:p>
                  <w:p w:rsidR="00177F68" w:rsidRDefault="00177F68" w:rsidP="00DF57B9">
                    <w:pPr>
                      <w:rPr>
                        <w:noProof/>
                        <w:lang w:val="es-ES_tradnl"/>
                      </w:rPr>
                    </w:pPr>
                  </w:p>
                  <w:p w:rsidR="00FE76E1" w:rsidRPr="002F2904" w:rsidRDefault="001D2544"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791897058"/>
                  <w:placeholder>
                    <w:docPart w:val="A82EBAA3E4364644BE10AB5ACBE17840"/>
                  </w:placeholder>
                  <w15:color w:val="C0C0C0"/>
                  <w15:repeatingSectionItem/>
                </w:sdtPr>
                <w:sdtContent>
                  <w:p w:rsidR="00FE76E1" w:rsidRDefault="00FE76E1" w:rsidP="002F2904">
                    <w:pPr>
                      <w:pStyle w:val="Ttulo2"/>
                      <w:rPr>
                        <w:noProof/>
                        <w:lang w:val="es-ES_tradnl"/>
                      </w:rPr>
                    </w:pPr>
                    <w:r>
                      <w:rPr>
                        <w:noProof/>
                        <w:lang w:val="es-ES_tradnl"/>
                      </w:rPr>
                      <w:t>4.</w:t>
                    </w:r>
                    <w:r w:rsidR="00177F68">
                      <w:rPr>
                        <w:noProof/>
                        <w:lang w:val="es-ES_tradnl"/>
                      </w:rPr>
                      <w:t>3</w:t>
                    </w:r>
                    <w:r>
                      <w:rPr>
                        <w:noProof/>
                        <w:lang w:val="es-ES_tradnl"/>
                      </w:rPr>
                      <w:t xml:space="preserve"> </w:t>
                    </w:r>
                    <w:r w:rsidR="00177F68">
                      <w:rPr>
                        <w:noProof/>
                        <w:lang w:val="es-ES_tradnl"/>
                      </w:rPr>
                      <w:t>COMENTAR EXTENSION PHP</w:t>
                    </w:r>
                  </w:p>
                  <w:p w:rsidR="00177F68" w:rsidRDefault="00177F68" w:rsidP="00DF57B9">
                    <w:pPr>
                      <w:rPr>
                        <w:noProof/>
                        <w:lang w:val="es-ES_tradnl"/>
                      </w:rPr>
                    </w:pPr>
                    <w:r>
                      <w:rPr>
                        <w:noProof/>
                        <w:lang w:val="es-ES_tradnl"/>
                      </w:rPr>
                      <w:t xml:space="preserve">Accesamos a la ruta </w:t>
                    </w:r>
                  </w:p>
                  <w:p w:rsidR="00177F68" w:rsidRDefault="00177F68" w:rsidP="00DF57B9">
                    <w:pPr>
                      <w:rPr>
                        <w:noProof/>
                        <w:lang w:val="es-ES_tradnl"/>
                      </w:rPr>
                    </w:pPr>
                    <w:r w:rsidRPr="00177F68">
                      <w:rPr>
                        <w:noProof/>
                        <w:lang w:val="es-ES_tradnl"/>
                      </w:rPr>
                      <w:lastRenderedPageBreak/>
                      <w:t>C:\Program Files (x86)\EasyPHP-DevServer-14.1VC11\binaries\php\php_runningversion</w:t>
                    </w:r>
                  </w:p>
                  <w:p w:rsidR="00177F68" w:rsidRDefault="00177F68" w:rsidP="00DF57B9">
                    <w:pPr>
                      <w:rPr>
                        <w:noProof/>
                        <w:lang w:val="es-ES_tradnl"/>
                      </w:rPr>
                    </w:pPr>
                    <w:r>
                      <w:rPr>
                        <w:noProof/>
                        <w:lang w:val="es-ES_tradnl"/>
                      </w:rPr>
                      <w:t>Del servidor y buscamos la extension “php.ini”</w:t>
                    </w:r>
                  </w:p>
                  <w:p w:rsidR="00177F68" w:rsidRDefault="00177F68" w:rsidP="00DF57B9">
                    <w:pPr>
                      <w:rPr>
                        <w:noProof/>
                        <w:lang w:val="es-ES_tradnl"/>
                      </w:rPr>
                    </w:pPr>
                    <w:r w:rsidRPr="00177F68">
                      <w:rPr>
                        <w:noProof/>
                        <w:lang w:val="es-ES_tradnl"/>
                      </w:rPr>
                      <w:drawing>
                        <wp:anchor distT="0" distB="0" distL="114300" distR="114300" simplePos="0" relativeHeight="251723776" behindDoc="0" locked="0" layoutInCell="1" allowOverlap="1" wp14:anchorId="60D49A8B">
                          <wp:simplePos x="0" y="0"/>
                          <wp:positionH relativeFrom="column">
                            <wp:posOffset>384431</wp:posOffset>
                          </wp:positionH>
                          <wp:positionV relativeFrom="paragraph">
                            <wp:posOffset>65397</wp:posOffset>
                          </wp:positionV>
                          <wp:extent cx="4620895" cy="4239260"/>
                          <wp:effectExtent l="0" t="0" r="8255" b="889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20895" cy="4239260"/>
                                  </a:xfrm>
                                  <a:prstGeom prst="rect">
                                    <a:avLst/>
                                  </a:prstGeom>
                                </pic:spPr>
                              </pic:pic>
                            </a:graphicData>
                          </a:graphic>
                          <wp14:sizeRelH relativeFrom="margin">
                            <wp14:pctWidth>0</wp14:pctWidth>
                          </wp14:sizeRelH>
                          <wp14:sizeRelV relativeFrom="margin">
                            <wp14:pctHeight>0</wp14:pctHeight>
                          </wp14:sizeRelV>
                        </wp:anchor>
                      </w:drawing>
                    </w: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r>
                      <w:rPr>
                        <w:noProof/>
                        <w:lang w:val="es-ES_tradnl"/>
                      </w:rPr>
                      <w:t>Editamos el archivo ”</w:t>
                    </w:r>
                    <w:r>
                      <w:t xml:space="preserve"> </w:t>
                    </w:r>
                    <w:r w:rsidRPr="00177F68">
                      <w:rPr>
                        <w:noProof/>
                        <w:lang w:val="es-ES_tradnl"/>
                      </w:rPr>
                      <w:t>php</w:t>
                    </w:r>
                    <w:r w:rsidR="004153C7">
                      <w:rPr>
                        <w:noProof/>
                        <w:lang w:val="es-ES_tradnl"/>
                      </w:rPr>
                      <w:t>.ini</w:t>
                    </w:r>
                    <w:r>
                      <w:rPr>
                        <w:noProof/>
                        <w:lang w:val="es-ES_tradnl"/>
                      </w:rPr>
                      <w:t>” descomentando la linea…</w:t>
                    </w:r>
                  </w:p>
                  <w:p w:rsidR="004153C7" w:rsidRDefault="004153C7" w:rsidP="00DF57B9">
                    <w:pPr>
                      <w:rPr>
                        <w:noProof/>
                        <w:lang w:val="es-ES_tradnl"/>
                      </w:rPr>
                    </w:pPr>
                    <w:r w:rsidRPr="004153C7">
                      <w:rPr>
                        <w:noProof/>
                        <w:lang w:val="es-ES_tradnl"/>
                      </w:rPr>
                      <w:drawing>
                        <wp:anchor distT="0" distB="0" distL="114300" distR="114300" simplePos="0" relativeHeight="251725824" behindDoc="0" locked="0" layoutInCell="1" allowOverlap="1" wp14:anchorId="77D6A12A">
                          <wp:simplePos x="0" y="0"/>
                          <wp:positionH relativeFrom="column">
                            <wp:posOffset>285750</wp:posOffset>
                          </wp:positionH>
                          <wp:positionV relativeFrom="paragraph">
                            <wp:posOffset>83185</wp:posOffset>
                          </wp:positionV>
                          <wp:extent cx="3352800" cy="2457275"/>
                          <wp:effectExtent l="0" t="0" r="0" b="63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2800" cy="2457275"/>
                                  </a:xfrm>
                                  <a:prstGeom prst="rect">
                                    <a:avLst/>
                                  </a:prstGeom>
                                </pic:spPr>
                              </pic:pic>
                            </a:graphicData>
                          </a:graphic>
                          <wp14:sizeRelH relativeFrom="margin">
                            <wp14:pctWidth>0</wp14:pctWidth>
                          </wp14:sizeRelH>
                          <wp14:sizeRelV relativeFrom="margin">
                            <wp14:pctHeight>0</wp14:pctHeight>
                          </wp14:sizeRelV>
                        </wp:anchor>
                      </w:drawing>
                    </w: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p>
                  <w:p w:rsidR="00177F68" w:rsidRDefault="00177F68" w:rsidP="00DF57B9">
                    <w:pPr>
                      <w:rPr>
                        <w:noProof/>
                        <w:lang w:val="es-ES_tradnl"/>
                      </w:rPr>
                    </w:pPr>
                  </w:p>
                  <w:p w:rsidR="00E953FA" w:rsidRPr="002F2904" w:rsidRDefault="00FE76E1" w:rsidP="00DF57B9">
                    <w:pPr>
                      <w:rPr>
                        <w:noProof/>
                        <w:lang w:val="es-ES_tradnl"/>
                      </w:rPr>
                    </w:pPr>
                  </w:p>
                </w:sdtContent>
              </w:sdt>
            </w:sdtContent>
          </w:sdt>
        </w:tc>
      </w:tr>
      <w:tr w:rsidR="00CE3A4A" w:rsidRPr="00DF57B9" w:rsidTr="00207173">
        <w:tc>
          <w:tcPr>
            <w:tcW w:w="1539" w:type="dxa"/>
          </w:tcPr>
          <w:p w:rsidR="00A32F65" w:rsidRDefault="00A32F65" w:rsidP="00A32F65">
            <w:pPr>
              <w:pStyle w:val="Ttulo1"/>
              <w:jc w:val="center"/>
              <w:rPr>
                <w:noProof/>
                <w:lang w:val="es-ES_tradnl"/>
              </w:rPr>
            </w:pPr>
            <w:r>
              <w:rPr>
                <w:noProof/>
                <w:lang w:val="es-ES_tradnl"/>
              </w:rPr>
              <w:lastRenderedPageBreak/>
              <w:t>4</w:t>
            </w:r>
          </w:p>
        </w:tc>
        <w:tc>
          <w:tcPr>
            <w:tcW w:w="81" w:type="dxa"/>
          </w:tcPr>
          <w:p w:rsidR="00A32F65" w:rsidRPr="00DF57B9" w:rsidRDefault="00A32F65">
            <w:pPr>
              <w:rPr>
                <w:noProof/>
                <w:lang w:val="es-ES_tradnl"/>
              </w:rPr>
            </w:pPr>
          </w:p>
        </w:tc>
        <w:tc>
          <w:tcPr>
            <w:tcW w:w="8520" w:type="dxa"/>
          </w:tcPr>
          <w:sdt>
            <w:sdtPr>
              <w:rPr>
                <w:rFonts w:asciiTheme="minorHAnsi" w:eastAsiaTheme="minorEastAsia" w:hAnsiTheme="minorHAnsi" w:cstheme="minorBidi"/>
                <w:b w:val="0"/>
                <w:bCs w:val="0"/>
                <w:caps w:val="0"/>
                <w:noProof/>
                <w:color w:val="595959" w:themeColor="text1" w:themeTint="A6"/>
                <w:lang w:val="es-ES_tradnl"/>
                <w14:ligatures w14:val="none"/>
              </w:rPr>
              <w:id w:val="1440878373"/>
              <w15:color w:val="C0C0C0"/>
              <w15:repeatingSection/>
            </w:sdtPr>
            <w:sdtEndPr/>
            <w:sdtContent>
              <w:sdt>
                <w:sdtPr>
                  <w:rPr>
                    <w:rFonts w:asciiTheme="minorHAnsi" w:eastAsiaTheme="minorEastAsia" w:hAnsiTheme="minorHAnsi" w:cstheme="minorBidi"/>
                    <w:b w:val="0"/>
                    <w:bCs w:val="0"/>
                    <w:caps w:val="0"/>
                    <w:noProof/>
                    <w:color w:val="595959" w:themeColor="text1" w:themeTint="A6"/>
                    <w:lang w:val="es-ES_tradnl"/>
                    <w14:ligatures w14:val="none"/>
                  </w:rPr>
                  <w:id w:val="1497697032"/>
                  <w:placeholder>
                    <w:docPart w:val="A6C332EA8B3545D29E1F2738D4B946F7"/>
                  </w:placeholder>
                  <w15:color w:val="C0C0C0"/>
                  <w15:repeatingSectionItem/>
                </w:sdtPr>
                <w:sdtEndPr/>
                <w:sdtContent>
                  <w:p w:rsidR="00A32F65" w:rsidRPr="00DF57B9" w:rsidRDefault="00A32F65" w:rsidP="00A32F65">
                    <w:pPr>
                      <w:pStyle w:val="Ttulo2"/>
                      <w:rPr>
                        <w:noProof/>
                        <w:lang w:val="es-ES_tradnl"/>
                      </w:rPr>
                    </w:pPr>
                    <w:r>
                      <w:rPr>
                        <w:noProof/>
                        <w:lang w:val="es-ES_tradnl"/>
                      </w:rPr>
                      <w:t>CONFIGURACION DE INSTANTCLIENT</w:t>
                    </w:r>
                  </w:p>
                  <w:p w:rsidR="00A32F65" w:rsidRDefault="00A32F65" w:rsidP="00A32F65">
                    <w:pPr>
                      <w:pStyle w:val="Textodelcurrculumvtae"/>
                      <w:rPr>
                        <w:rStyle w:val="notranslate"/>
                        <w:color w:val="606060"/>
                        <w:shd w:val="clear" w:color="auto" w:fill="FFFFFF"/>
                      </w:rPr>
                    </w:pPr>
                    <w:r w:rsidRPr="00A32F65">
                      <w:rPr>
                        <w:rStyle w:val="notranslate"/>
                        <w:color w:val="606060"/>
                        <w:shd w:val="clear" w:color="auto" w:fill="E6ECF9"/>
                      </w:rPr>
                      <w:t>Oracle Instant Client permite que las aplicaciones se conecten a una Base de datos Oracle local o remota para el desarrollo y la implementación de producción.</w:t>
                    </w:r>
                    <w:r w:rsidRPr="00A32F65">
                      <w:rPr>
                        <w:color w:val="606060"/>
                        <w:shd w:val="clear" w:color="auto" w:fill="FFFFFF"/>
                      </w:rPr>
                      <w:t> </w:t>
                    </w:r>
                    <w:r w:rsidRPr="00A32F65">
                      <w:rPr>
                        <w:rStyle w:val="notranslate"/>
                        <w:color w:val="606060"/>
                        <w:shd w:val="clear" w:color="auto" w:fill="FFFFFF"/>
                      </w:rPr>
                      <w:t>Las bibliotecas de Instant Client proporcionan la conectividad de red necesaria, así como características de datos básicos y de alta gama, para hacer un uso completo de la base de datos Oracle</w:t>
                    </w:r>
                  </w:p>
                  <w:p w:rsidR="00A32F65" w:rsidRPr="00A32F65" w:rsidRDefault="00A32F65" w:rsidP="00A32F65">
                    <w:pPr>
                      <w:pStyle w:val="Textodelcurrculumvtae"/>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471177542"/>
                  <w:placeholder>
                    <w:docPart w:val="55E8641C7E7542408E2A859F6640BEF1"/>
                  </w:placeholder>
                  <w15:color w:val="C0C0C0"/>
                  <w15:repeatingSectionItem/>
                </w:sdtPr>
                <w:sdtEndPr/>
                <w:sdtContent>
                  <w:p w:rsidR="00A32F65" w:rsidRDefault="0061192C" w:rsidP="00A32F65">
                    <w:pPr>
                      <w:pStyle w:val="Ttulo2"/>
                      <w:rPr>
                        <w:noProof/>
                        <w:lang w:val="es-ES_tradnl"/>
                      </w:rPr>
                    </w:pPr>
                    <w:r>
                      <w:rPr>
                        <w:rFonts w:asciiTheme="minorHAnsi" w:eastAsiaTheme="minorEastAsia" w:hAnsiTheme="minorHAnsi" w:cstheme="minorBidi"/>
                        <w:b w:val="0"/>
                        <w:bCs w:val="0"/>
                        <w:caps w:val="0"/>
                        <w:noProof/>
                        <w:color w:val="595959" w:themeColor="text1" w:themeTint="A6"/>
                        <w:lang w:val="es-ES_tradnl"/>
                        <w14:ligatures w14:val="none"/>
                      </w:rPr>
                      <w:t>4.1</w:t>
                    </w:r>
                    <w:r w:rsidR="00A32F65">
                      <w:rPr>
                        <w:noProof/>
                        <w:lang w:val="es-ES_tradnl"/>
                      </w:rPr>
                      <w:t>acceder a la carpeta instant client</w:t>
                    </w:r>
                  </w:p>
                  <w:p w:rsidR="00A32F65" w:rsidRDefault="0061192C" w:rsidP="00A32F65">
                    <w:pPr>
                      <w:rPr>
                        <w:lang w:val="es-ES_tradnl"/>
                      </w:rPr>
                    </w:pPr>
                    <w:r w:rsidRPr="00FE76E1">
                      <w:rPr>
                        <w:noProof/>
                        <w:lang w:val="es-ES_tradnl"/>
                      </w:rPr>
                      <w:drawing>
                        <wp:anchor distT="0" distB="0" distL="114300" distR="114300" simplePos="0" relativeHeight="251727872" behindDoc="0" locked="0" layoutInCell="1" allowOverlap="1" wp14:anchorId="7E5C7632" wp14:editId="3C2F53AD">
                          <wp:simplePos x="0" y="0"/>
                          <wp:positionH relativeFrom="column">
                            <wp:posOffset>350874</wp:posOffset>
                          </wp:positionH>
                          <wp:positionV relativeFrom="paragraph">
                            <wp:posOffset>211588</wp:posOffset>
                          </wp:positionV>
                          <wp:extent cx="2295525" cy="3176553"/>
                          <wp:effectExtent l="0" t="0" r="0" b="508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95525" cy="3176553"/>
                                  </a:xfrm>
                                  <a:prstGeom prst="rect">
                                    <a:avLst/>
                                  </a:prstGeom>
                                </pic:spPr>
                              </pic:pic>
                            </a:graphicData>
                          </a:graphic>
                        </wp:anchor>
                      </w:drawing>
                    </w:r>
                    <w:r w:rsidR="00A32F65">
                      <w:rPr>
                        <w:lang w:val="es-ES_tradnl"/>
                      </w:rPr>
                      <w:t xml:space="preserve">Nos posicionamos en la carpeta del </w:t>
                    </w:r>
                    <w:r>
                      <w:rPr>
                        <w:lang w:val="es-ES_tradnl"/>
                      </w:rPr>
                      <w:t>proyecto,</w:t>
                    </w:r>
                    <w:r w:rsidR="00A32F65">
                      <w:rPr>
                        <w:lang w:val="es-ES_tradnl"/>
                      </w:rPr>
                      <w:t xml:space="preserve"> en </w:t>
                    </w:r>
                    <w:r>
                      <w:rPr>
                        <w:lang w:val="es-ES_tradnl"/>
                      </w:rPr>
                      <w:t xml:space="preserve">software </w:t>
                    </w:r>
                    <w:proofErr w:type="gramStart"/>
                    <w:r>
                      <w:rPr>
                        <w:lang w:val="es-ES_tradnl"/>
                      </w:rPr>
                      <w:t>luego  el</w:t>
                    </w:r>
                    <w:proofErr w:type="gramEnd"/>
                    <w:r>
                      <w:rPr>
                        <w:lang w:val="es-ES_tradnl"/>
                      </w:rPr>
                      <w:t xml:space="preserve"> folder </w:t>
                    </w:r>
                    <w:proofErr w:type="spellStart"/>
                    <w:r>
                      <w:rPr>
                        <w:lang w:val="es-ES_tradnl"/>
                      </w:rPr>
                      <w:t>instantClient</w:t>
                    </w:r>
                    <w:proofErr w:type="spellEnd"/>
                  </w:p>
                  <w:p w:rsidR="0061192C" w:rsidRDefault="0061192C" w:rsidP="00A32F65">
                    <w:pPr>
                      <w:rPr>
                        <w:lang w:val="es-ES_tradnl"/>
                      </w:rPr>
                    </w:pPr>
                  </w:p>
                  <w:p w:rsidR="0061192C" w:rsidRDefault="0061192C" w:rsidP="00A32F65">
                    <w:pPr>
                      <w:rPr>
                        <w:lang w:val="es-ES_tradnl"/>
                      </w:rPr>
                    </w:pPr>
                    <w:r w:rsidRPr="0061192C">
                      <w:rPr>
                        <w:lang w:val="es-ES_tradnl"/>
                      </w:rPr>
                      <w:drawing>
                        <wp:anchor distT="0" distB="0" distL="114300" distR="114300" simplePos="0" relativeHeight="251728896" behindDoc="0" locked="0" layoutInCell="1" allowOverlap="1" wp14:anchorId="50EDA49A">
                          <wp:simplePos x="0" y="0"/>
                          <wp:positionH relativeFrom="column">
                            <wp:posOffset>2705247</wp:posOffset>
                          </wp:positionH>
                          <wp:positionV relativeFrom="paragraph">
                            <wp:posOffset>267749</wp:posOffset>
                          </wp:positionV>
                          <wp:extent cx="2466975" cy="752475"/>
                          <wp:effectExtent l="0" t="0" r="9525" b="952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6975" cy="752475"/>
                                  </a:xfrm>
                                  <a:prstGeom prst="rect">
                                    <a:avLst/>
                                  </a:prstGeom>
                                </pic:spPr>
                              </pic:pic>
                            </a:graphicData>
                          </a:graphic>
                        </wp:anchor>
                      </w:drawing>
                    </w:r>
                  </w:p>
                  <w:p w:rsidR="0061192C" w:rsidRDefault="0061192C" w:rsidP="00A32F65">
                    <w:pPr>
                      <w:rPr>
                        <w:lang w:val="es-ES_tradnl"/>
                      </w:rPr>
                    </w:pPr>
                  </w:p>
                  <w:p w:rsidR="0061192C" w:rsidRDefault="0061192C" w:rsidP="00A32F65">
                    <w:pPr>
                      <w:rPr>
                        <w:lang w:val="es-ES_tradnl"/>
                      </w:rPr>
                    </w:pPr>
                  </w:p>
                  <w:p w:rsidR="0061192C" w:rsidRDefault="0061192C" w:rsidP="00A32F65">
                    <w:pPr>
                      <w:rPr>
                        <w:lang w:val="es-ES_tradnl"/>
                      </w:rPr>
                    </w:pPr>
                    <w:r>
                      <w:rPr>
                        <w:noProof/>
                        <w:lang w:val="es-ES_tradnl"/>
                      </w:rPr>
                      <mc:AlternateContent>
                        <mc:Choice Requires="wps">
                          <w:drawing>
                            <wp:anchor distT="0" distB="0" distL="114300" distR="114300" simplePos="0" relativeHeight="251729920" behindDoc="0" locked="0" layoutInCell="1" allowOverlap="1">
                              <wp:simplePos x="0" y="0"/>
                              <wp:positionH relativeFrom="column">
                                <wp:posOffset>2413930</wp:posOffset>
                              </wp:positionH>
                              <wp:positionV relativeFrom="paragraph">
                                <wp:posOffset>245627</wp:posOffset>
                              </wp:positionV>
                              <wp:extent cx="925033" cy="489097"/>
                              <wp:effectExtent l="76200" t="152400" r="0" b="63500"/>
                              <wp:wrapNone/>
                              <wp:docPr id="93" name="Flecha: curvada hacia arriba 93"/>
                              <wp:cNvGraphicFramePr/>
                              <a:graphic xmlns:a="http://schemas.openxmlformats.org/drawingml/2006/main">
                                <a:graphicData uri="http://schemas.microsoft.com/office/word/2010/wordprocessingShape">
                                  <wps:wsp>
                                    <wps:cNvSpPr/>
                                    <wps:spPr>
                                      <a:xfrm rot="19884236">
                                        <a:off x="0" y="0"/>
                                        <a:ext cx="925033" cy="489097"/>
                                      </a:xfrm>
                                      <a:prstGeom prst="curvedUp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148CBC"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echa: curvada hacia arriba 93" o:spid="_x0000_s1026" type="#_x0000_t104" style="position:absolute;margin-left:190.05pt;margin-top:19.35pt;width:72.85pt;height:38.5pt;rotation:-1874072fd;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" adj="15890,20173,5400" fillcolor="#dc9e1f [3203]" strokecolor="#dc9e1f [3214]" strokeweight="2pt"/>
                          </w:pict>
                        </mc:Fallback>
                      </mc:AlternateContent>
                    </w:r>
                  </w:p>
                  <w:p w:rsidR="0061192C" w:rsidRDefault="0061192C" w:rsidP="00A32F65">
                    <w:pPr>
                      <w:rPr>
                        <w:lang w:val="es-ES_tradnl"/>
                      </w:rPr>
                    </w:pPr>
                  </w:p>
                  <w:p w:rsidR="0061192C" w:rsidRDefault="0061192C" w:rsidP="00A32F65">
                    <w:pPr>
                      <w:rPr>
                        <w:lang w:val="es-ES_tradnl"/>
                      </w:rPr>
                    </w:pPr>
                  </w:p>
                  <w:p w:rsidR="0061192C" w:rsidRDefault="0061192C" w:rsidP="00A32F65">
                    <w:pPr>
                      <w:rPr>
                        <w:lang w:val="es-ES_tradnl"/>
                      </w:rPr>
                    </w:pPr>
                  </w:p>
                  <w:p w:rsidR="0061192C" w:rsidRDefault="0061192C" w:rsidP="00A32F65">
                    <w:pPr>
                      <w:rPr>
                        <w:lang w:val="es-ES_tradnl"/>
                      </w:rPr>
                    </w:pPr>
                  </w:p>
                  <w:p w:rsidR="0061192C" w:rsidRDefault="0061192C" w:rsidP="00A32F65">
                    <w:pPr>
                      <w:rPr>
                        <w:lang w:val="es-ES_tradnl"/>
                      </w:rPr>
                    </w:pPr>
                  </w:p>
                  <w:p w:rsidR="0061192C" w:rsidRDefault="0061192C" w:rsidP="00A32F65">
                    <w:pPr>
                      <w:rPr>
                        <w:lang w:val="es-ES_tradnl"/>
                      </w:rPr>
                    </w:pPr>
                  </w:p>
                  <w:p w:rsidR="0061192C" w:rsidRPr="00A32F65" w:rsidRDefault="0061192C" w:rsidP="00A32F65">
                    <w:pPr>
                      <w:rPr>
                        <w:lang w:val="es-ES_tradnl"/>
                      </w:rPr>
                    </w:pPr>
                  </w:p>
                  <w:p w:rsidR="00EB3855" w:rsidRDefault="00AE54B4" w:rsidP="00EB3855">
                    <w:pPr>
                      <w:pStyle w:val="Ttulo2"/>
                      <w:rPr>
                        <w:noProof/>
                        <w:lang w:val="es-ES_tradnl"/>
                      </w:rPr>
                    </w:pPr>
                    <w:r>
                      <w:rPr>
                        <w:noProof/>
                        <w:lang w:val="es-ES_tradnl"/>
                      </w:rPr>
                      <w:t>4.2</w:t>
                    </w:r>
                    <w:r w:rsidR="00EB3855">
                      <w:rPr>
                        <w:noProof/>
                        <w:lang w:val="es-ES_tradnl"/>
                      </w:rPr>
                      <w:t>mover</w:t>
                    </w:r>
                  </w:p>
                  <w:p w:rsidR="00EB3855" w:rsidRDefault="00EB3855" w:rsidP="00EB3855">
                    <w:pPr>
                      <w:rPr>
                        <w:lang w:val="es-ES_tradnl"/>
                      </w:rPr>
                    </w:pPr>
                    <w:r w:rsidRPr="00EB3855">
                      <w:rPr>
                        <w:lang w:val="es-ES_tradnl"/>
                      </w:rPr>
                      <w:drawing>
                        <wp:anchor distT="0" distB="0" distL="114300" distR="114300" simplePos="0" relativeHeight="251731968" behindDoc="0" locked="0" layoutInCell="1" allowOverlap="1" wp14:anchorId="38619C44">
                          <wp:simplePos x="0" y="0"/>
                          <wp:positionH relativeFrom="column">
                            <wp:posOffset>403225</wp:posOffset>
                          </wp:positionH>
                          <wp:positionV relativeFrom="paragraph">
                            <wp:posOffset>433070</wp:posOffset>
                          </wp:positionV>
                          <wp:extent cx="3776345" cy="2077720"/>
                          <wp:effectExtent l="0" t="0" r="0"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76345" cy="2077720"/>
                                  </a:xfrm>
                                  <a:prstGeom prst="rect">
                                    <a:avLst/>
                                  </a:prstGeom>
                                </pic:spPr>
                              </pic:pic>
                            </a:graphicData>
                          </a:graphic>
                          <wp14:sizeRelH relativeFrom="margin">
                            <wp14:pctWidth>0</wp14:pctWidth>
                          </wp14:sizeRelH>
                          <wp14:sizeRelV relativeFrom="margin">
                            <wp14:pctHeight>0</wp14:pctHeight>
                          </wp14:sizeRelV>
                        </wp:anchor>
                      </w:drawing>
                    </w:r>
                    <w:r>
                      <w:rPr>
                        <w:lang w:val="es-ES_tradnl"/>
                      </w:rPr>
                      <w:t>Debemos mover esta carpeta a un folder creado en la raíz del disco C</w:t>
                    </w:r>
                    <w:proofErr w:type="gramStart"/>
                    <w:r>
                      <w:rPr>
                        <w:lang w:val="es-ES_tradnl"/>
                      </w:rPr>
                      <w:t>: ,</w:t>
                    </w:r>
                    <w:proofErr w:type="gramEnd"/>
                    <w:r>
                      <w:rPr>
                        <w:lang w:val="es-ES_tradnl"/>
                      </w:rPr>
                      <w:t xml:space="preserve"> con cualquier nombre incluso “pataste” podría funcionar.</w:t>
                    </w:r>
                  </w:p>
                  <w:p w:rsidR="00EB3855" w:rsidRPr="00EB3855" w:rsidRDefault="00EB3855" w:rsidP="00EB3855">
                    <w:pPr>
                      <w:rPr>
                        <w:lang w:val="es-ES_tradnl"/>
                      </w:rPr>
                    </w:pPr>
                  </w:p>
                  <w:p w:rsidR="00A32F65" w:rsidRPr="00A32F65" w:rsidRDefault="00A32F65" w:rsidP="00A32F65">
                    <w:pPr>
                      <w:pStyle w:val="Textodelcurrculumvtae"/>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2073725193"/>
                  <w:placeholder>
                    <w:docPart w:val="AF8EAA01CE7B4ABC82036CC56571AD08"/>
                  </w:placeholder>
                  <w15:color w:val="C0C0C0"/>
                  <w15:repeatingSectionItem/>
                </w:sdtPr>
                <w:sdtEndPr/>
                <w:sdtContent>
                  <w:p w:rsidR="0061192C" w:rsidRDefault="0061192C" w:rsidP="00A32F65">
                    <w:pPr>
                      <w:pStyle w:val="Ttulo2"/>
                      <w:rPr>
                        <w:noProof/>
                        <w:lang w:val="es-ES_tradnl"/>
                      </w:rPr>
                    </w:pPr>
                    <w:r>
                      <w:rPr>
                        <w:noProof/>
                        <w:lang w:val="es-ES_tradnl"/>
                      </w:rPr>
                      <w:t xml:space="preserve"> </w:t>
                    </w:r>
                    <w:r w:rsidR="00AE54B4">
                      <w:rPr>
                        <w:noProof/>
                        <w:lang w:val="es-ES_tradnl"/>
                      </w:rPr>
                      <w:t>4.3</w:t>
                    </w:r>
                    <w:r>
                      <w:rPr>
                        <w:noProof/>
                        <w:lang w:val="es-ES_tradnl"/>
                      </w:rPr>
                      <w:t>descomprimir</w:t>
                    </w:r>
                  </w:p>
                  <w:p w:rsidR="0061192C" w:rsidRDefault="0061192C" w:rsidP="00A32F65">
                    <w:pPr>
                      <w:rPr>
                        <w:lang w:val="es-ES_tradnl"/>
                      </w:rPr>
                    </w:pPr>
                    <w:r w:rsidRPr="0061192C">
                      <w:rPr>
                        <w:lang w:val="es-ES_tradnl"/>
                      </w:rPr>
                      <w:drawing>
                        <wp:anchor distT="0" distB="0" distL="114300" distR="114300" simplePos="0" relativeHeight="251730944" behindDoc="0" locked="0" layoutInCell="1" allowOverlap="1" wp14:anchorId="4741BF92">
                          <wp:simplePos x="0" y="0"/>
                          <wp:positionH relativeFrom="column">
                            <wp:posOffset>443</wp:posOffset>
                          </wp:positionH>
                          <wp:positionV relativeFrom="paragraph">
                            <wp:posOffset>2200</wp:posOffset>
                          </wp:positionV>
                          <wp:extent cx="5001323" cy="1409897"/>
                          <wp:effectExtent l="0" t="0" r="0" b="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01323" cy="1409897"/>
                                  </a:xfrm>
                                  <a:prstGeom prst="rect">
                                    <a:avLst/>
                                  </a:prstGeom>
                                </pic:spPr>
                              </pic:pic>
                            </a:graphicData>
                          </a:graphic>
                        </wp:anchor>
                      </w:drawing>
                    </w:r>
                  </w:p>
                  <w:p w:rsidR="00EB3855" w:rsidRDefault="00AE54B4" w:rsidP="00EB3855">
                    <w:pPr>
                      <w:pStyle w:val="Ttulo2"/>
                      <w:rPr>
                        <w:noProof/>
                        <w:lang w:val="es-ES_tradnl"/>
                      </w:rPr>
                    </w:pPr>
                    <w:r>
                      <w:rPr>
                        <w:noProof/>
                        <w:lang w:val="es-ES_tradnl"/>
                      </w:rPr>
                      <w:lastRenderedPageBreak/>
                      <w:t>4.4</w:t>
                    </w:r>
                    <w:r w:rsidR="00EB3855">
                      <w:rPr>
                        <w:noProof/>
                        <w:lang w:val="es-ES_tradnl"/>
                      </w:rPr>
                      <w:t>Agregar al path</w:t>
                    </w:r>
                  </w:p>
                  <w:p w:rsidR="00EB3855" w:rsidRDefault="00AE54B4" w:rsidP="00EB3855">
                    <w:pPr>
                      <w:rPr>
                        <w:lang w:val="es-ES_tradnl"/>
                      </w:rPr>
                    </w:pPr>
                    <w:r>
                      <w:rPr>
                        <w:noProof/>
                        <w:lang w:val="es-ES_tradnl"/>
                      </w:rPr>
                      <mc:AlternateContent>
                        <mc:Choice Requires="wps">
                          <w:drawing>
                            <wp:anchor distT="0" distB="0" distL="114300" distR="114300" simplePos="0" relativeHeight="251739136" behindDoc="0" locked="0" layoutInCell="1" allowOverlap="1" wp14:anchorId="00E6B030" wp14:editId="2D01E087">
                              <wp:simplePos x="0" y="0"/>
                              <wp:positionH relativeFrom="column">
                                <wp:posOffset>2544041</wp:posOffset>
                              </wp:positionH>
                              <wp:positionV relativeFrom="paragraph">
                                <wp:posOffset>1632057</wp:posOffset>
                              </wp:positionV>
                              <wp:extent cx="924560" cy="332509"/>
                              <wp:effectExtent l="0" t="0" r="27940" b="10795"/>
                              <wp:wrapNone/>
                              <wp:docPr id="105" name="Flecha: curvada hacia arriba 105"/>
                              <wp:cNvGraphicFramePr/>
                              <a:graphic xmlns:a="http://schemas.openxmlformats.org/drawingml/2006/main">
                                <a:graphicData uri="http://schemas.microsoft.com/office/word/2010/wordprocessingShape">
                                  <wps:wsp>
                                    <wps:cNvSpPr/>
                                    <wps:spPr>
                                      <a:xfrm flipV="1">
                                        <a:off x="0" y="0"/>
                                        <a:ext cx="924560" cy="332509"/>
                                      </a:xfrm>
                                      <a:prstGeom prst="curvedUp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FEA125" id="Flecha: curvada hacia arriba 105" o:spid="_x0000_s1026" type="#_x0000_t104" style="position:absolute;margin-left:200.3pt;margin-top:128.5pt;width:72.8pt;height:26.2pt;flip:y;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" adj="17716,20629,5400" fillcolor="#dc9e1f [3203]" strokecolor="#dc9e1f [3214]" strokeweight="2pt"/>
                          </w:pict>
                        </mc:Fallback>
                      </mc:AlternateContent>
                    </w:r>
                    <w:r>
                      <w:rPr>
                        <w:noProof/>
                        <w:lang w:val="es-ES_tradnl"/>
                      </w:rPr>
                      <mc:AlternateContent>
                        <mc:Choice Requires="wps">
                          <w:drawing>
                            <wp:anchor distT="0" distB="0" distL="114300" distR="114300" simplePos="0" relativeHeight="251741184" behindDoc="0" locked="0" layoutInCell="1" allowOverlap="1" wp14:anchorId="4520CBCF" wp14:editId="16379D38">
                              <wp:simplePos x="0" y="0"/>
                              <wp:positionH relativeFrom="column">
                                <wp:posOffset>441325</wp:posOffset>
                              </wp:positionH>
                              <wp:positionV relativeFrom="paragraph">
                                <wp:posOffset>1890395</wp:posOffset>
                              </wp:positionV>
                              <wp:extent cx="924560" cy="346512"/>
                              <wp:effectExtent l="0" t="285750" r="0" b="111125"/>
                              <wp:wrapNone/>
                              <wp:docPr id="106" name="Flecha: curvada hacia arriba 106"/>
                              <wp:cNvGraphicFramePr/>
                              <a:graphic xmlns:a="http://schemas.openxmlformats.org/drawingml/2006/main">
                                <a:graphicData uri="http://schemas.microsoft.com/office/word/2010/wordprocessingShape">
                                  <wps:wsp>
                                    <wps:cNvSpPr/>
                                    <wps:spPr>
                                      <a:xfrm rot="2521982">
                                        <a:off x="0" y="0"/>
                                        <a:ext cx="924560" cy="346512"/>
                                      </a:xfrm>
                                      <a:prstGeom prst="curvedUp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9BE714" id="Flecha: curvada hacia arriba 106" o:spid="_x0000_s1026" type="#_x0000_t104" style="position:absolute;margin-left:34.75pt;margin-top:148.85pt;width:72.8pt;height:27.3pt;rotation:2754677fd;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" adj="17552,20588,5400" fillcolor="#dc9e1f [3203]" strokecolor="#dc9e1f [3214]" strokeweight="2pt"/>
                          </w:pict>
                        </mc:Fallback>
                      </mc:AlternateContent>
                    </w:r>
                    <w:r>
                      <w:rPr>
                        <w:noProof/>
                        <w:lang w:val="es-ES_tradnl"/>
                      </w:rPr>
                      <mc:AlternateContent>
                        <mc:Choice Requires="wps">
                          <w:drawing>
                            <wp:anchor distT="0" distB="0" distL="114300" distR="114300" simplePos="0" relativeHeight="251736064" behindDoc="0" locked="0" layoutInCell="1" allowOverlap="1" wp14:anchorId="573516AA" wp14:editId="2AB366F4">
                              <wp:simplePos x="0" y="0"/>
                              <wp:positionH relativeFrom="column">
                                <wp:posOffset>1928248</wp:posOffset>
                              </wp:positionH>
                              <wp:positionV relativeFrom="paragraph">
                                <wp:posOffset>2093966</wp:posOffset>
                              </wp:positionV>
                              <wp:extent cx="843148" cy="368135"/>
                              <wp:effectExtent l="0" t="0" r="14605" b="13335"/>
                              <wp:wrapNone/>
                              <wp:docPr id="101" name="Elipse 101"/>
                              <wp:cNvGraphicFramePr/>
                              <a:graphic xmlns:a="http://schemas.openxmlformats.org/drawingml/2006/main">
                                <a:graphicData uri="http://schemas.microsoft.com/office/word/2010/wordprocessingShape">
                                  <wps:wsp>
                                    <wps:cNvSpPr/>
                                    <wps:spPr>
                                      <a:xfrm>
                                        <a:off x="0" y="0"/>
                                        <a:ext cx="843148" cy="368135"/>
                                      </a:xfrm>
                                      <a:prstGeom prst="ellipse">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7FD146" id="Elipse 101" o:spid="_x0000_s1026" style="position:absolute;margin-left:151.85pt;margin-top:164.9pt;width:66.4pt;height:29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" filled="f" strokecolor="#dc9e1f [3214]" strokeweight="2pt"/>
                          </w:pict>
                        </mc:Fallback>
                      </mc:AlternateContent>
                    </w:r>
                    <w:r>
                      <w:rPr>
                        <w:noProof/>
                        <w:lang w:val="es-ES_tradnl"/>
                      </w:rPr>
                      <mc:AlternateContent>
                        <mc:Choice Requires="wps">
                          <w:drawing>
                            <wp:anchor distT="0" distB="0" distL="114300" distR="114300" simplePos="0" relativeHeight="251734016" behindDoc="0" locked="0" layoutInCell="1" allowOverlap="1">
                              <wp:simplePos x="0" y="0"/>
                              <wp:positionH relativeFrom="column">
                                <wp:posOffset>-20534</wp:posOffset>
                              </wp:positionH>
                              <wp:positionV relativeFrom="paragraph">
                                <wp:posOffset>1346266</wp:posOffset>
                              </wp:positionV>
                              <wp:extent cx="843148" cy="368135"/>
                              <wp:effectExtent l="0" t="0" r="14605" b="13335"/>
                              <wp:wrapNone/>
                              <wp:docPr id="100" name="Elipse 100"/>
                              <wp:cNvGraphicFramePr/>
                              <a:graphic xmlns:a="http://schemas.openxmlformats.org/drawingml/2006/main">
                                <a:graphicData uri="http://schemas.microsoft.com/office/word/2010/wordprocessingShape">
                                  <wps:wsp>
                                    <wps:cNvSpPr/>
                                    <wps:spPr>
                                      <a:xfrm>
                                        <a:off x="0" y="0"/>
                                        <a:ext cx="843148" cy="368135"/>
                                      </a:xfrm>
                                      <a:prstGeom prst="ellipse">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61123" id="Elipse 100" o:spid="_x0000_s1026" style="position:absolute;margin-left:-1.6pt;margin-top:106pt;width:66.4pt;height:29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" filled="f" strokecolor="#dc9e1f [3214]" strokeweight="2pt"/>
                          </w:pict>
                        </mc:Fallback>
                      </mc:AlternateContent>
                    </w:r>
                    <w:r w:rsidRPr="00AE54B4">
                      <w:rPr>
                        <w:lang w:val="es-ES_tradnl"/>
                      </w:rPr>
                      <w:drawing>
                        <wp:anchor distT="0" distB="0" distL="114300" distR="114300" simplePos="0" relativeHeight="251732992" behindDoc="0" locked="0" layoutInCell="1" allowOverlap="1" wp14:anchorId="58C5E373">
                          <wp:simplePos x="0" y="0"/>
                          <wp:positionH relativeFrom="column">
                            <wp:posOffset>256</wp:posOffset>
                          </wp:positionH>
                          <wp:positionV relativeFrom="paragraph">
                            <wp:posOffset>325392</wp:posOffset>
                          </wp:positionV>
                          <wp:extent cx="5405747" cy="2606380"/>
                          <wp:effectExtent l="0" t="0" r="5080" b="381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5747" cy="2606380"/>
                                  </a:xfrm>
                                  <a:prstGeom prst="rect">
                                    <a:avLst/>
                                  </a:prstGeom>
                                </pic:spPr>
                              </pic:pic>
                            </a:graphicData>
                          </a:graphic>
                          <wp14:sizeRelH relativeFrom="margin">
                            <wp14:pctWidth>0</wp14:pctWidth>
                          </wp14:sizeRelH>
                          <wp14:sizeRelV relativeFrom="margin">
                            <wp14:pctHeight>0</wp14:pctHeight>
                          </wp14:sizeRelV>
                        </wp:anchor>
                      </w:drawing>
                    </w:r>
                    <w:r w:rsidR="00EB3855">
                      <w:rPr>
                        <w:lang w:val="es-ES_tradnl"/>
                      </w:rPr>
                      <w:t xml:space="preserve">Cuando ya haya descomprimido la carpeta, agregar la ruta </w:t>
                    </w:r>
                    <w:r>
                      <w:rPr>
                        <w:lang w:val="es-ES_tradnl"/>
                      </w:rPr>
                      <w:t>al path</w:t>
                    </w:r>
                  </w:p>
                  <w:p w:rsidR="0061192C" w:rsidRPr="00A32F65" w:rsidRDefault="0061192C" w:rsidP="00A32F65">
                    <w:pPr>
                      <w:pStyle w:val="Textodelcurrculumvtae"/>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112049088"/>
                  <w:placeholder>
                    <w:docPart w:val="B4995E80A49B456CBEA38611FCFDF2D5"/>
                  </w:placeholder>
                  <w15:color w:val="C0C0C0"/>
                  <w15:repeatingSectionItem/>
                </w:sdtPr>
                <w:sdtContent>
                  <w:p w:rsidR="00A32F65" w:rsidRPr="00DF57B9" w:rsidRDefault="00A32F65" w:rsidP="00A32F65">
                    <w:pPr>
                      <w:pStyle w:val="Ttulo2"/>
                      <w:rPr>
                        <w:noProof/>
                        <w:lang w:val="es-ES_tradnl"/>
                      </w:rPr>
                    </w:pPr>
                    <w:r>
                      <w:rPr>
                        <w:noProof/>
                        <w:lang w:val="es-ES_tradnl"/>
                      </w:rPr>
                      <w:t>4.</w:t>
                    </w:r>
                    <w:r w:rsidR="00AE54B4">
                      <w:rPr>
                        <w:noProof/>
                        <w:lang w:val="es-ES_tradnl"/>
                      </w:rPr>
                      <w:t>5 H</w:t>
                    </w:r>
                    <w:r w:rsidR="00211973">
                      <w:rPr>
                        <w:noProof/>
                        <w:lang w:val="es-ES_tradnl"/>
                      </w:rPr>
                      <w:t>ACER UNA PRUEBA</w:t>
                    </w:r>
                  </w:p>
                  <w:p w:rsidR="00211973" w:rsidRDefault="00211973" w:rsidP="00A32F65">
                    <w:pPr>
                      <w:rPr>
                        <w:noProof/>
                        <w:lang w:val="es-ES_tradnl"/>
                      </w:rPr>
                    </w:pPr>
                    <w:r>
                      <w:rPr>
                        <w:noProof/>
                        <w:lang w:val="es-ES_tradnl"/>
                      </w:rPr>
                      <w:t>Hacer una prueba para comprobar la funcionalidad de la conexión.</w:t>
                    </w:r>
                  </w:p>
                  <w:p w:rsidR="00207173" w:rsidRDefault="00207173" w:rsidP="00A32F65">
                    <w:pPr>
                      <w:rPr>
                        <w:noProof/>
                        <w:lang w:val="es-ES_tradnl"/>
                      </w:rPr>
                    </w:pPr>
                    <w:r>
                      <w:rPr>
                        <w:noProof/>
                        <w:lang w:val="es-ES_tradnl"/>
                      </w:rPr>
                      <w:t xml:space="preserve">Acceder al archivo “index.php” en la carpeta del proyecto </w:t>
                    </w:r>
                  </w:p>
                  <w:p w:rsidR="00207173" w:rsidRDefault="00207173" w:rsidP="00A32F65">
                    <w:pPr>
                      <w:rPr>
                        <w:noProof/>
                        <w:lang w:val="es-ES_tradnl"/>
                      </w:rPr>
                    </w:pPr>
                    <w:r w:rsidRPr="00207173">
                      <w:rPr>
                        <w:noProof/>
                        <w:lang w:val="es-ES_tradnl"/>
                      </w:rPr>
                      <w:drawing>
                        <wp:anchor distT="0" distB="0" distL="114300" distR="114300" simplePos="0" relativeHeight="251742208" behindDoc="0" locked="0" layoutInCell="1" allowOverlap="1" wp14:anchorId="679CDA2F">
                          <wp:simplePos x="0" y="0"/>
                          <wp:positionH relativeFrom="column">
                            <wp:posOffset>852279</wp:posOffset>
                          </wp:positionH>
                          <wp:positionV relativeFrom="paragraph">
                            <wp:posOffset>-54697</wp:posOffset>
                          </wp:positionV>
                          <wp:extent cx="2623820" cy="2723515"/>
                          <wp:effectExtent l="0" t="0" r="5080" b="635"/>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23820" cy="2723515"/>
                                  </a:xfrm>
                                  <a:prstGeom prst="rect">
                                    <a:avLst/>
                                  </a:prstGeom>
                                </pic:spPr>
                              </pic:pic>
                            </a:graphicData>
                          </a:graphic>
                          <wp14:sizeRelH relativeFrom="margin">
                            <wp14:pctWidth>0</wp14:pctWidth>
                          </wp14:sizeRelH>
                          <wp14:sizeRelV relativeFrom="margin">
                            <wp14:pctHeight>0</wp14:pctHeight>
                          </wp14:sizeRelV>
                        </wp:anchor>
                      </w:drawing>
                    </w:r>
                  </w:p>
                  <w:p w:rsidR="00207173" w:rsidRDefault="00207173" w:rsidP="00A32F65">
                    <w:pPr>
                      <w:rPr>
                        <w:noProof/>
                        <w:lang w:val="es-ES_tradnl"/>
                      </w:rPr>
                    </w:pPr>
                  </w:p>
                  <w:p w:rsidR="00207173" w:rsidRDefault="00207173" w:rsidP="00A32F65">
                    <w:pPr>
                      <w:rPr>
                        <w:noProof/>
                        <w:lang w:val="es-ES_tradnl"/>
                      </w:rPr>
                    </w:pPr>
                  </w:p>
                  <w:p w:rsidR="00207173" w:rsidRDefault="00207173" w:rsidP="00A32F65">
                    <w:pPr>
                      <w:rPr>
                        <w:noProof/>
                        <w:lang w:val="es-ES_tradnl"/>
                      </w:rPr>
                    </w:pPr>
                  </w:p>
                  <w:p w:rsidR="00207173" w:rsidRDefault="00207173" w:rsidP="00A32F65">
                    <w:pPr>
                      <w:rPr>
                        <w:noProof/>
                        <w:lang w:val="es-ES_tradnl"/>
                      </w:rPr>
                    </w:pPr>
                  </w:p>
                  <w:p w:rsidR="00207173" w:rsidRDefault="00207173" w:rsidP="00A32F65">
                    <w:pPr>
                      <w:rPr>
                        <w:noProof/>
                        <w:lang w:val="es-ES_tradnl"/>
                      </w:rPr>
                    </w:pPr>
                  </w:p>
                  <w:p w:rsidR="00207173" w:rsidRDefault="00207173" w:rsidP="00A32F65">
                    <w:pPr>
                      <w:rPr>
                        <w:noProof/>
                        <w:lang w:val="es-ES_tradnl"/>
                      </w:rPr>
                    </w:pPr>
                  </w:p>
                  <w:p w:rsidR="00207173" w:rsidRDefault="00207173" w:rsidP="00A32F65">
                    <w:pPr>
                      <w:rPr>
                        <w:noProof/>
                        <w:lang w:val="es-ES_tradnl"/>
                      </w:rPr>
                    </w:pPr>
                  </w:p>
                  <w:p w:rsidR="00207173" w:rsidRDefault="00207173" w:rsidP="00A32F65">
                    <w:pPr>
                      <w:rPr>
                        <w:noProof/>
                        <w:lang w:val="es-ES_tradnl"/>
                      </w:rPr>
                    </w:pPr>
                  </w:p>
                  <w:p w:rsidR="00207173" w:rsidRDefault="00207173" w:rsidP="00A32F65">
                    <w:pPr>
                      <w:rPr>
                        <w:noProof/>
                        <w:lang w:val="es-ES_tradnl"/>
                      </w:rPr>
                    </w:pPr>
                    <w:r>
                      <w:rPr>
                        <w:noProof/>
                        <w:lang w:val="es-ES_tradnl"/>
                      </w:rPr>
                      <w:t>Que contiene una prueba de conexión a la bese de datos</w:t>
                    </w:r>
                  </w:p>
                  <w:p w:rsidR="00207173" w:rsidRDefault="00207173" w:rsidP="00A32F65">
                    <w:pPr>
                      <w:rPr>
                        <w:noProof/>
                        <w:lang w:val="es-ES_tradnl"/>
                      </w:rPr>
                    </w:pPr>
                    <w:r w:rsidRPr="00207173">
                      <w:rPr>
                        <w:noProof/>
                        <w:lang w:val="es-ES_tradnl"/>
                      </w:rPr>
                      <w:lastRenderedPageBreak/>
                      <w:drawing>
                        <wp:inline distT="0" distB="0" distL="0" distR="0" wp14:anchorId="02928D88" wp14:editId="20638E30">
                          <wp:extent cx="4963218" cy="1962424"/>
                          <wp:effectExtent l="0" t="0" r="889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3218" cy="1962424"/>
                                  </a:xfrm>
                                  <a:prstGeom prst="rect">
                                    <a:avLst/>
                                  </a:prstGeom>
                                </pic:spPr>
                              </pic:pic>
                            </a:graphicData>
                          </a:graphic>
                        </wp:inline>
                      </w:drawing>
                    </w:r>
                  </w:p>
                  <w:p w:rsidR="00207173" w:rsidRDefault="00207173" w:rsidP="00A32F65">
                    <w:pPr>
                      <w:rPr>
                        <w:noProof/>
                        <w:lang w:val="es-ES_tradnl"/>
                      </w:rPr>
                    </w:pPr>
                  </w:p>
                  <w:p w:rsidR="00207173" w:rsidRDefault="00207173" w:rsidP="00A32F65">
                    <w:pPr>
                      <w:rPr>
                        <w:noProof/>
                        <w:lang w:val="es-ES_tradnl"/>
                      </w:rPr>
                    </w:pPr>
                    <w:r>
                      <w:rPr>
                        <w:noProof/>
                        <w:lang w:val="es-ES_tradnl"/>
                      </w:rPr>
                      <w:t>Y deberia de resultar como:</w:t>
                    </w:r>
                  </w:p>
                  <w:p w:rsidR="00207173" w:rsidRDefault="00CE3A4A" w:rsidP="00A32F65">
                    <w:pPr>
                      <w:rPr>
                        <w:noProof/>
                        <w:lang w:val="es-ES_tradnl"/>
                      </w:rPr>
                    </w:pPr>
                    <w:r w:rsidRPr="00207173">
                      <w:rPr>
                        <w:noProof/>
                        <w:lang w:val="es-ES_tradnl"/>
                      </w:rPr>
                      <w:drawing>
                        <wp:anchor distT="0" distB="0" distL="114300" distR="114300" simplePos="0" relativeHeight="251743232" behindDoc="0" locked="0" layoutInCell="1" allowOverlap="1" wp14:anchorId="64D9DABE">
                          <wp:simplePos x="0" y="0"/>
                          <wp:positionH relativeFrom="column">
                            <wp:posOffset>0</wp:posOffset>
                          </wp:positionH>
                          <wp:positionV relativeFrom="paragraph">
                            <wp:posOffset>287869</wp:posOffset>
                          </wp:positionV>
                          <wp:extent cx="6183334" cy="2530645"/>
                          <wp:effectExtent l="0" t="0" r="8255" b="3175"/>
                          <wp:wrapSquare wrapText="bothSides"/>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83334" cy="2530645"/>
                                  </a:xfrm>
                                  <a:prstGeom prst="rect">
                                    <a:avLst/>
                                  </a:prstGeom>
                                </pic:spPr>
                              </pic:pic>
                            </a:graphicData>
                          </a:graphic>
                          <wp14:sizeRelH relativeFrom="margin">
                            <wp14:pctWidth>0</wp14:pctWidth>
                          </wp14:sizeRelH>
                          <wp14:sizeRelV relativeFrom="margin">
                            <wp14:pctHeight>0</wp14:pctHeight>
                          </wp14:sizeRelV>
                        </wp:anchor>
                      </w:drawing>
                    </w:r>
                  </w:p>
                  <w:p w:rsidR="00A32F65" w:rsidRDefault="00207173" w:rsidP="00A32F65">
                    <w:pPr>
                      <w:rPr>
                        <w:noProof/>
                        <w:lang w:val="es-ES_tradnl"/>
                      </w:rPr>
                    </w:pPr>
                    <w:r>
                      <w:rPr>
                        <w:noProof/>
                        <w:lang w:val="es-ES_tradnl"/>
                      </w:rPr>
                      <w:t>que significa que se ha realizado la cconexiónsatisfactoriamente.</w:t>
                    </w:r>
                  </w:p>
                </w:sdtContent>
              </w:sdt>
            </w:sdtContent>
          </w:sdt>
          <w:p w:rsidR="00A32F65" w:rsidRDefault="00A32F65" w:rsidP="002F2904">
            <w:pPr>
              <w:pStyle w:val="Ttulo2"/>
              <w:rPr>
                <w:rFonts w:asciiTheme="minorHAnsi" w:eastAsiaTheme="minorEastAsia" w:hAnsiTheme="minorHAnsi" w:cstheme="minorBidi"/>
                <w:b w:val="0"/>
                <w:bCs w:val="0"/>
                <w:caps w:val="0"/>
                <w:noProof/>
                <w:color w:val="595959" w:themeColor="text1" w:themeTint="A6"/>
                <w:lang w:val="es-ES_tradnl"/>
                <w14:ligatures w14:val="none"/>
              </w:rPr>
            </w:pPr>
          </w:p>
          <w:p w:rsidR="00CE3A4A" w:rsidRDefault="00CE3A4A" w:rsidP="00CE3A4A">
            <w:pPr>
              <w:rPr>
                <w:lang w:val="es-ES_tradnl"/>
              </w:rPr>
            </w:pPr>
          </w:p>
          <w:p w:rsidR="00CE3A4A" w:rsidRDefault="00CE3A4A" w:rsidP="00CE3A4A">
            <w:pPr>
              <w:rPr>
                <w:lang w:val="es-ES_tradnl"/>
              </w:rPr>
            </w:pPr>
          </w:p>
          <w:p w:rsidR="00CE3A4A" w:rsidRDefault="00CE3A4A" w:rsidP="00CE3A4A">
            <w:pPr>
              <w:rPr>
                <w:lang w:val="es-ES_tradnl"/>
              </w:rPr>
            </w:pPr>
          </w:p>
          <w:p w:rsidR="00CE3A4A" w:rsidRDefault="00CE3A4A" w:rsidP="00CE3A4A">
            <w:pPr>
              <w:rPr>
                <w:lang w:val="es-ES_tradnl"/>
              </w:rPr>
            </w:pPr>
          </w:p>
          <w:p w:rsidR="00CE3A4A" w:rsidRDefault="00CE3A4A" w:rsidP="00CE3A4A">
            <w:pPr>
              <w:rPr>
                <w:lang w:val="es-ES_tradnl"/>
              </w:rPr>
            </w:pPr>
          </w:p>
          <w:p w:rsidR="00CE3A4A" w:rsidRDefault="00CE3A4A" w:rsidP="00CE3A4A">
            <w:pPr>
              <w:rPr>
                <w:lang w:val="es-ES_tradnl"/>
              </w:rPr>
            </w:pPr>
          </w:p>
          <w:p w:rsidR="00CE3A4A" w:rsidRDefault="00CE3A4A" w:rsidP="00CE3A4A">
            <w:pPr>
              <w:rPr>
                <w:lang w:val="es-ES_tradnl"/>
              </w:rPr>
            </w:pPr>
          </w:p>
          <w:p w:rsidR="00CE3A4A" w:rsidRPr="00CE3A4A" w:rsidRDefault="00CE3A4A" w:rsidP="00CE3A4A">
            <w:pPr>
              <w:rPr>
                <w:lang w:val="es-ES_tradnl"/>
              </w:rPr>
            </w:pPr>
          </w:p>
        </w:tc>
      </w:tr>
      <w:tr w:rsidR="00CE3A4A" w:rsidRPr="00DF57B9" w:rsidTr="00207173">
        <w:tc>
          <w:tcPr>
            <w:tcW w:w="1539" w:type="dxa"/>
          </w:tcPr>
          <w:p w:rsidR="002556A6" w:rsidRPr="00DF57B9" w:rsidRDefault="00CE3A4A" w:rsidP="00CE3A4A">
            <w:pPr>
              <w:pStyle w:val="Ttulo1"/>
              <w:jc w:val="center"/>
              <w:rPr>
                <w:noProof/>
                <w:lang w:val="es-ES_tradnl"/>
              </w:rPr>
            </w:pPr>
            <w:r>
              <w:rPr>
                <w:noProof/>
                <w:lang w:val="es-ES_tradnl"/>
              </w:rPr>
              <w:lastRenderedPageBreak/>
              <w:t>5</w:t>
            </w:r>
          </w:p>
        </w:tc>
        <w:tc>
          <w:tcPr>
            <w:tcW w:w="81" w:type="dxa"/>
          </w:tcPr>
          <w:p w:rsidR="002556A6" w:rsidRPr="00DF57B9" w:rsidRDefault="002556A6" w:rsidP="002556A6">
            <w:pPr>
              <w:rPr>
                <w:noProof/>
                <w:lang w:val="es-ES_tradnl"/>
              </w:rPr>
            </w:pPr>
          </w:p>
        </w:tc>
        <w:tc>
          <w:tcPr>
            <w:tcW w:w="8520" w:type="dxa"/>
          </w:tcPr>
          <w:sdt>
            <w:sdtPr>
              <w:rPr>
                <w:rFonts w:asciiTheme="minorHAnsi" w:eastAsiaTheme="minorEastAsia" w:hAnsiTheme="minorHAnsi" w:cstheme="minorBidi"/>
                <w:b w:val="0"/>
                <w:bCs w:val="0"/>
                <w:caps w:val="0"/>
                <w:noProof/>
                <w:color w:val="595959" w:themeColor="text1" w:themeTint="A6"/>
                <w:lang w:val="es-ES_tradnl"/>
                <w14:ligatures w14:val="none"/>
              </w:rPr>
              <w:id w:val="1807821723"/>
              <w15:color w:val="C0C0C0"/>
              <w15:repeatingSection/>
            </w:sdtPr>
            <w:sdtEndPr/>
            <w:sdtContent>
              <w:sdt>
                <w:sdtPr>
                  <w:rPr>
                    <w:rFonts w:asciiTheme="minorHAnsi" w:eastAsiaTheme="minorEastAsia" w:hAnsiTheme="minorHAnsi" w:cstheme="minorBidi"/>
                    <w:b w:val="0"/>
                    <w:bCs w:val="0"/>
                    <w:caps w:val="0"/>
                    <w:noProof/>
                    <w:color w:val="595959" w:themeColor="text1" w:themeTint="A6"/>
                    <w:lang w:val="es-ES_tradnl"/>
                    <w14:ligatures w14:val="none"/>
                  </w:rPr>
                  <w:id w:val="55450693"/>
                  <w:placeholder>
                    <w:docPart w:val="89102ABA0C5F464D87AA5CE0785FAADF"/>
                  </w:placeholder>
                  <w15:color w:val="C0C0C0"/>
                  <w15:repeatingSectionItem/>
                </w:sdtPr>
                <w:sdtContent>
                  <w:p w:rsidR="00A32F65" w:rsidRDefault="00E23358" w:rsidP="009D251E">
                    <w:pPr>
                      <w:pStyle w:val="Ttulo2"/>
                      <w:rPr>
                        <w:noProof/>
                        <w:lang w:val="es-ES_tradnl"/>
                      </w:rPr>
                    </w:pPr>
                    <w:r>
                      <w:rPr>
                        <w:noProof/>
                        <w:lang w:val="es-ES_tradnl"/>
                      </w:rPr>
                      <w:t>resultado de la instalacion</w:t>
                    </w:r>
                  </w:p>
                  <w:p w:rsidR="002556A6" w:rsidRPr="00E23358" w:rsidRDefault="00E23358" w:rsidP="00E23358">
                    <w:pPr>
                      <w:rPr>
                        <w:lang w:val="es-ES_tradnl"/>
                      </w:rPr>
                    </w:pPr>
                    <w:r>
                      <w:rPr>
                        <w:lang w:val="es-ES_tradnl"/>
                      </w:rPr>
                      <w:t>Si ya estamos en este punto siguiendo cada una de las instrucciones anteriormente especificadas al acceder al directorio del proyecto tendríamos que ver el sitio de esta manera:</w:t>
                    </w:r>
                  </w:p>
                </w:sdtContent>
              </w:sdt>
            </w:sdtContent>
          </w:sdt>
        </w:tc>
      </w:tr>
    </w:tbl>
    <w:p w:rsidR="00E953FA" w:rsidRPr="00DF57B9" w:rsidRDefault="00CE3A4A" w:rsidP="00CE3A4A">
      <w:pPr>
        <w:rPr>
          <w:noProof/>
          <w:lang w:val="es-ES_tradnl"/>
        </w:rPr>
      </w:pPr>
      <w:bookmarkStart w:id="0" w:name="_GoBack"/>
      <w:bookmarkEnd w:id="0"/>
      <w:r>
        <w:rPr>
          <w:noProof/>
        </w:rPr>
        <w:drawing>
          <wp:anchor distT="0" distB="0" distL="114300" distR="114300" simplePos="0" relativeHeight="251744256" behindDoc="0" locked="0" layoutInCell="1" allowOverlap="1">
            <wp:simplePos x="0" y="0"/>
            <wp:positionH relativeFrom="column">
              <wp:posOffset>401955</wp:posOffset>
            </wp:positionH>
            <wp:positionV relativeFrom="paragraph">
              <wp:posOffset>505460</wp:posOffset>
            </wp:positionV>
            <wp:extent cx="6495415" cy="3651250"/>
            <wp:effectExtent l="0" t="0" r="635" b="635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95415" cy="36512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953FA" w:rsidRPr="00DF57B9" w:rsidSect="009C7C5D">
      <w:footerReference w:type="default" r:id="rId45"/>
      <w:pgSz w:w="12240" w:h="15840" w:code="1"/>
      <w:pgMar w:top="1148" w:right="1050" w:bottom="1148" w:left="1050"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3827" w:rsidRDefault="00063827">
      <w:pPr>
        <w:spacing w:before="0" w:after="0" w:line="240" w:lineRule="auto"/>
      </w:pPr>
      <w:r>
        <w:separator/>
      </w:r>
    </w:p>
  </w:endnote>
  <w:endnote w:type="continuationSeparator" w:id="0">
    <w:p w:rsidR="00063827" w:rsidRDefault="000638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9F" w:rsidRPr="000F33A6" w:rsidRDefault="00F5589F">
    <w:pPr>
      <w:pStyle w:val="Piedepgina"/>
    </w:pPr>
    <w:r w:rsidRPr="000F33A6">
      <w:t xml:space="preserve">Página </w:t>
    </w:r>
    <w:r w:rsidRPr="000F33A6">
      <w:fldChar w:fldCharType="begin"/>
    </w:r>
    <w:r w:rsidRPr="000F33A6">
      <w:instrText>PAGE</w:instrText>
    </w:r>
    <w:r w:rsidRPr="000F33A6">
      <w:fldChar w:fldCharType="separate"/>
    </w:r>
    <w:r>
      <w:rPr>
        <w:noProof/>
      </w:rPr>
      <w:t>2</w:t>
    </w:r>
    <w:r w:rsidRPr="000F33A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3827" w:rsidRDefault="00063827">
      <w:pPr>
        <w:spacing w:before="0" w:after="0" w:line="240" w:lineRule="auto"/>
      </w:pPr>
      <w:r>
        <w:separator/>
      </w:r>
    </w:p>
  </w:footnote>
  <w:footnote w:type="continuationSeparator" w:id="0">
    <w:p w:rsidR="00063827" w:rsidRDefault="00063827">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61"/>
    <w:rsid w:val="00047D69"/>
    <w:rsid w:val="00063827"/>
    <w:rsid w:val="000F33A6"/>
    <w:rsid w:val="00177F68"/>
    <w:rsid w:val="001B6A86"/>
    <w:rsid w:val="001D2544"/>
    <w:rsid w:val="002039EC"/>
    <w:rsid w:val="00207173"/>
    <w:rsid w:val="00211973"/>
    <w:rsid w:val="002556A6"/>
    <w:rsid w:val="002713BE"/>
    <w:rsid w:val="00280D40"/>
    <w:rsid w:val="002D1CDC"/>
    <w:rsid w:val="002F2904"/>
    <w:rsid w:val="0032667D"/>
    <w:rsid w:val="0035607F"/>
    <w:rsid w:val="004153C7"/>
    <w:rsid w:val="00487261"/>
    <w:rsid w:val="004B617A"/>
    <w:rsid w:val="004C6E4A"/>
    <w:rsid w:val="005C02C4"/>
    <w:rsid w:val="0061192C"/>
    <w:rsid w:val="00643840"/>
    <w:rsid w:val="00671A6A"/>
    <w:rsid w:val="006B49AE"/>
    <w:rsid w:val="00720813"/>
    <w:rsid w:val="007842E8"/>
    <w:rsid w:val="007E1163"/>
    <w:rsid w:val="007F4112"/>
    <w:rsid w:val="008B7CFD"/>
    <w:rsid w:val="008C59F3"/>
    <w:rsid w:val="008E6D9E"/>
    <w:rsid w:val="00910A98"/>
    <w:rsid w:val="009A58D0"/>
    <w:rsid w:val="009C7C5D"/>
    <w:rsid w:val="00A11106"/>
    <w:rsid w:val="00A32F65"/>
    <w:rsid w:val="00AA095A"/>
    <w:rsid w:val="00AE54B4"/>
    <w:rsid w:val="00B80060"/>
    <w:rsid w:val="00BF11AC"/>
    <w:rsid w:val="00CB5F70"/>
    <w:rsid w:val="00CC34AE"/>
    <w:rsid w:val="00CE3A4A"/>
    <w:rsid w:val="00DF57B9"/>
    <w:rsid w:val="00DF64E0"/>
    <w:rsid w:val="00E23358"/>
    <w:rsid w:val="00E36737"/>
    <w:rsid w:val="00E85F71"/>
    <w:rsid w:val="00E953FA"/>
    <w:rsid w:val="00EB3855"/>
    <w:rsid w:val="00EF6ADE"/>
    <w:rsid w:val="00F2751F"/>
    <w:rsid w:val="00F5589F"/>
    <w:rsid w:val="00FE76E1"/>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C5D6D"/>
  <w15:docId w15:val="{C829AB49-0380-4BCF-84F7-75ADA1CAE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s-ES" w:eastAsia="en-US" w:bidi="ar-SA"/>
      </w:rPr>
    </w:rPrDefault>
    <w:pPrDefault>
      <w:pPr>
        <w:spacing w:before="40" w:after="160" w:line="288"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iPriority="8" w:unhideWhenUsed="1" w:qFormat="1"/>
    <w:lsdException w:name="Signature" w:semiHidden="1" w:uiPriority="8"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8" w:unhideWhenUsed="1" w:qFormat="1"/>
    <w:lsdException w:name="Date" w:semiHidden="1" w:uiPriority="8"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0"/>
    </w:rPr>
  </w:style>
  <w:style w:type="paragraph" w:styleId="Ttulo1">
    <w:name w:val="heading 1"/>
    <w:basedOn w:val="Normal"/>
    <w:next w:val="Normal"/>
    <w:link w:val="Ttulo1Car"/>
    <w:uiPriority w:val="1"/>
    <w:unhideWhenUsed/>
    <w:qFormat/>
    <w:pPr>
      <w:jc w:val="right"/>
      <w:outlineLvl w:val="0"/>
    </w:pPr>
    <w:rPr>
      <w:rFonts w:asciiTheme="majorHAnsi" w:eastAsiaTheme="majorEastAsia" w:hAnsiTheme="majorHAnsi" w:cstheme="majorBidi"/>
      <w:caps/>
      <w:color w:val="7E97AD" w:themeColor="accent1"/>
      <w:sz w:val="21"/>
    </w:rPr>
  </w:style>
  <w:style w:type="paragraph" w:styleId="Ttulo2">
    <w:name w:val="heading 2"/>
    <w:basedOn w:val="Normal"/>
    <w:next w:val="Normal"/>
    <w:link w:val="Ttulo2Car"/>
    <w:uiPriority w:val="1"/>
    <w:unhideWhenUsed/>
    <w:qFormat/>
    <w:pPr>
      <w:keepNext/>
      <w:keepLines/>
      <w:spacing w:after="40"/>
      <w:outlineLvl w:val="1"/>
    </w:pPr>
    <w:rPr>
      <w:rFonts w:asciiTheme="majorHAnsi" w:eastAsiaTheme="majorEastAsia" w:hAnsiTheme="majorHAnsi" w:cstheme="majorBidi"/>
      <w:b/>
      <w:bCs/>
      <w:caps/>
      <w:color w:val="404040" w:themeColor="text1" w:themeTint="BF"/>
      <w14:ligatures w14:val="standardContextual"/>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
    <w:unhideWhenUsed/>
    <w:pPr>
      <w:spacing w:after="0" w:line="240" w:lineRule="auto"/>
    </w:pPr>
  </w:style>
  <w:style w:type="character" w:customStyle="1" w:styleId="EncabezadoCar">
    <w:name w:val="Encabezado Car"/>
    <w:basedOn w:val="Fuentedeprrafopredeter"/>
    <w:link w:val="Encabezado"/>
    <w:uiPriority w:val="9"/>
    <w:rPr>
      <w:kern w:val="20"/>
    </w:rPr>
  </w:style>
  <w:style w:type="paragraph" w:styleId="Piedepgina">
    <w:name w:val="footer"/>
    <w:basedOn w:val="Normal"/>
    <w:link w:val="PiedepginaCar"/>
    <w:uiPriority w:val="2"/>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edepginaCar">
    <w:name w:val="Pie de página Car"/>
    <w:basedOn w:val="Fuentedeprrafopredeter"/>
    <w:link w:val="Piedepgina"/>
    <w:uiPriority w:val="2"/>
    <w:rPr>
      <w:kern w:val="20"/>
    </w:rPr>
  </w:style>
  <w:style w:type="paragraph" w:customStyle="1" w:styleId="Textodelcurrculumvtae">
    <w:name w:val="Texto del currículum vítae"/>
    <w:basedOn w:val="Normal"/>
    <w:qFormat/>
    <w:pPr>
      <w:spacing w:after="40"/>
      <w:ind w:right="1440"/>
    </w:pPr>
  </w:style>
  <w:style w:type="character" w:styleId="Textodelmarcadordeposicin">
    <w:name w:val="Placeholder Text"/>
    <w:basedOn w:val="Fuentedeprrafopredeter"/>
    <w:uiPriority w:val="99"/>
    <w:semiHidden/>
    <w:rPr>
      <w:color w:val="808080"/>
    </w:r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1"/>
    <w:rPr>
      <w:rFonts w:asciiTheme="majorHAnsi" w:eastAsiaTheme="majorEastAsia" w:hAnsiTheme="majorHAnsi" w:cstheme="majorBidi"/>
      <w:caps/>
      <w:color w:val="7E97AD" w:themeColor="accent1"/>
      <w:kern w:val="20"/>
      <w:sz w:val="21"/>
    </w:rPr>
  </w:style>
  <w:style w:type="character" w:customStyle="1" w:styleId="Ttulo2Car">
    <w:name w:val="Título 2 Car"/>
    <w:basedOn w:val="Fuentedeprrafopredeter"/>
    <w:link w:val="Ttulo2"/>
    <w:uiPriority w:val="1"/>
    <w:rPr>
      <w:rFonts w:asciiTheme="majorHAnsi" w:eastAsiaTheme="majorEastAsia" w:hAnsiTheme="majorHAnsi" w:cstheme="majorBidi"/>
      <w:b/>
      <w:bCs/>
      <w:caps/>
      <w:color w:val="404040" w:themeColor="text1" w:themeTint="BF"/>
      <w:kern w:val="20"/>
      <w14:ligatures w14:val="standardContextual"/>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7E97AD" w:themeColor="accent1"/>
      <w:kern w:val="20"/>
      <w14:ligatures w14:val="standardContextual"/>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7E97AD" w:themeColor="accent1"/>
      <w:kern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394B5A" w:themeColor="accent1" w:themeShade="7F"/>
      <w:kern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394B5A" w:themeColor="accent1" w:themeShade="7F"/>
      <w:kern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kern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kern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kern w:val="20"/>
    </w:rPr>
  </w:style>
  <w:style w:type="table" w:customStyle="1" w:styleId="Informeanual">
    <w:name w:val="Informe anual"/>
    <w:basedOn w:val="Tablanormal"/>
    <w:uiPriority w:val="99"/>
    <w:tblPr>
      <w:tblBorders>
        <w:insideH w:val="single" w:sz="4" w:space="0" w:color="7E97AD" w:themeColor="accent1"/>
      </w:tblBorders>
      <w:tblCellMar>
        <w:top w:w="144" w:type="dxa"/>
        <w:left w:w="0" w:type="dxa"/>
        <w:bottom w:w="144" w:type="dxa"/>
        <w:right w:w="0" w:type="dxa"/>
      </w:tblCellMar>
    </w:tblPr>
  </w:style>
  <w:style w:type="table" w:customStyle="1" w:styleId="Tabladecartas">
    <w:name w:val="Tabla de cartas"/>
    <w:basedOn w:val="Tabla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paragraph" w:styleId="Fecha">
    <w:name w:val="Date"/>
    <w:basedOn w:val="Normal"/>
    <w:next w:val="Normal"/>
    <w:link w:val="FechaCar"/>
    <w:uiPriority w:val="8"/>
    <w:qFormat/>
    <w:pPr>
      <w:spacing w:before="1200" w:after="360"/>
    </w:pPr>
    <w:rPr>
      <w:rFonts w:asciiTheme="majorHAnsi" w:eastAsiaTheme="majorEastAsia" w:hAnsiTheme="majorHAnsi" w:cstheme="majorBidi"/>
      <w:caps/>
      <w:color w:val="7E97AD" w:themeColor="accent1"/>
    </w:rPr>
  </w:style>
  <w:style w:type="character" w:customStyle="1" w:styleId="FechaCar">
    <w:name w:val="Fecha Car"/>
    <w:basedOn w:val="Fuentedeprrafopredeter"/>
    <w:link w:val="Fecha"/>
    <w:uiPriority w:val="8"/>
    <w:rPr>
      <w:rFonts w:asciiTheme="majorHAnsi" w:eastAsiaTheme="majorEastAsia" w:hAnsiTheme="majorHAnsi" w:cstheme="majorBidi"/>
      <w:caps/>
      <w:color w:val="7E97AD" w:themeColor="accent1"/>
      <w:kern w:val="20"/>
    </w:rPr>
  </w:style>
  <w:style w:type="paragraph" w:customStyle="1" w:styleId="Destinatario">
    <w:name w:val="Destinatario"/>
    <w:basedOn w:val="Normal"/>
    <w:uiPriority w:val="8"/>
    <w:unhideWhenUsed/>
    <w:qFormat/>
    <w:pPr>
      <w:spacing w:after="40"/>
    </w:pPr>
    <w:rPr>
      <w:b/>
      <w:bCs/>
    </w:rPr>
  </w:style>
  <w:style w:type="paragraph" w:styleId="Saludo">
    <w:name w:val="Salutation"/>
    <w:basedOn w:val="Normal"/>
    <w:next w:val="Normal"/>
    <w:link w:val="SaludoCar"/>
    <w:uiPriority w:val="8"/>
    <w:unhideWhenUsed/>
    <w:qFormat/>
    <w:pPr>
      <w:spacing w:before="720"/>
    </w:pPr>
  </w:style>
  <w:style w:type="character" w:customStyle="1" w:styleId="SaludoCar">
    <w:name w:val="Saludo Car"/>
    <w:basedOn w:val="Fuentedeprrafopredeter"/>
    <w:link w:val="Saludo"/>
    <w:uiPriority w:val="8"/>
    <w:rPr>
      <w:kern w:val="20"/>
    </w:rPr>
  </w:style>
  <w:style w:type="paragraph" w:styleId="Cierre">
    <w:name w:val="Closing"/>
    <w:basedOn w:val="Normal"/>
    <w:link w:val="CierreCar"/>
    <w:uiPriority w:val="8"/>
    <w:unhideWhenUsed/>
    <w:qFormat/>
    <w:pPr>
      <w:spacing w:before="480" w:after="960" w:line="240" w:lineRule="auto"/>
    </w:pPr>
  </w:style>
  <w:style w:type="character" w:customStyle="1" w:styleId="CierreCar">
    <w:name w:val="Cierre Car"/>
    <w:basedOn w:val="Fuentedeprrafopredeter"/>
    <w:link w:val="Cierre"/>
    <w:uiPriority w:val="8"/>
    <w:rPr>
      <w:kern w:val="20"/>
    </w:rPr>
  </w:style>
  <w:style w:type="paragraph" w:styleId="Firma">
    <w:name w:val="Signature"/>
    <w:basedOn w:val="Normal"/>
    <w:link w:val="FirmaCar"/>
    <w:uiPriority w:val="8"/>
    <w:unhideWhenUsed/>
    <w:qFormat/>
    <w:pPr>
      <w:spacing w:after="480"/>
    </w:pPr>
    <w:rPr>
      <w:b/>
      <w:bCs/>
    </w:rPr>
  </w:style>
  <w:style w:type="character" w:customStyle="1" w:styleId="FirmaCar">
    <w:name w:val="Firma Car"/>
    <w:basedOn w:val="Fuentedeprrafopredeter"/>
    <w:link w:val="Firma"/>
    <w:uiPriority w:val="8"/>
    <w:rPr>
      <w:b/>
      <w:bCs/>
      <w:kern w:val="20"/>
    </w:rPr>
  </w:style>
  <w:style w:type="character" w:styleId="nfasis">
    <w:name w:val="Emphasis"/>
    <w:basedOn w:val="Fuentedeprrafopredeter"/>
    <w:uiPriority w:val="20"/>
    <w:unhideWhenUsed/>
    <w:qFormat/>
    <w:rPr>
      <w:color w:val="7E97AD" w:themeColor="accent1"/>
    </w:rPr>
  </w:style>
  <w:style w:type="paragraph" w:customStyle="1" w:styleId="Informacindecontacto">
    <w:name w:val="Información de contacto"/>
    <w:basedOn w:val="Normal"/>
    <w:uiPriority w:val="2"/>
    <w:qFormat/>
    <w:pPr>
      <w:spacing w:after="0" w:line="240" w:lineRule="auto"/>
      <w:jc w:val="right"/>
    </w:pPr>
    <w:rPr>
      <w:sz w:val="18"/>
    </w:rPr>
  </w:style>
  <w:style w:type="paragraph" w:customStyle="1" w:styleId="Nombre">
    <w:name w:val="Nombre"/>
    <w:basedOn w:val="Normal"/>
    <w:next w:val="Normal"/>
    <w:uiPriority w:val="1"/>
    <w:qFormat/>
    <w:pPr>
      <w:pBdr>
        <w:top w:val="single" w:sz="4" w:space="4" w:color="7E97AD" w:themeColor="accent1"/>
        <w:left w:val="single" w:sz="4" w:space="6" w:color="7E97AD" w:themeColor="accent1"/>
        <w:bottom w:val="single" w:sz="4" w:space="4" w:color="7E97AD" w:themeColor="accent1"/>
        <w:right w:val="single" w:sz="4" w:space="6" w:color="7E97AD" w:themeColor="accent1"/>
      </w:pBdr>
      <w:shd w:val="clear" w:color="auto" w:fill="7E97AD" w:themeFill="accent1"/>
      <w:spacing w:before="240"/>
      <w:ind w:left="144" w:right="144"/>
    </w:pPr>
    <w:rPr>
      <w:rFonts w:asciiTheme="majorHAnsi" w:eastAsiaTheme="majorEastAsia" w:hAnsiTheme="majorHAnsi" w:cstheme="majorBidi"/>
      <w:caps/>
      <w:color w:val="FFFFFF" w:themeColor="background1"/>
      <w:sz w:val="32"/>
    </w:rPr>
  </w:style>
  <w:style w:type="paragraph" w:styleId="NormalWeb">
    <w:name w:val="Normal (Web)"/>
    <w:basedOn w:val="Normal"/>
    <w:uiPriority w:val="99"/>
    <w:semiHidden/>
    <w:unhideWhenUsed/>
    <w:rsid w:val="00643840"/>
    <w:pPr>
      <w:spacing w:before="100" w:beforeAutospacing="1" w:after="100" w:afterAutospacing="1" w:line="240" w:lineRule="auto"/>
    </w:pPr>
    <w:rPr>
      <w:rFonts w:ascii="Times New Roman" w:eastAsia="Times New Roman" w:hAnsi="Times New Roman" w:cs="Times New Roman"/>
      <w:color w:val="auto"/>
      <w:kern w:val="0"/>
      <w:sz w:val="24"/>
      <w:szCs w:val="24"/>
      <w:lang w:eastAsia="es-ES"/>
    </w:rPr>
  </w:style>
  <w:style w:type="character" w:customStyle="1" w:styleId="notranslate">
    <w:name w:val="notranslate"/>
    <w:basedOn w:val="Fuentedeprrafopredeter"/>
    <w:rsid w:val="00A32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3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3082\Timeless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9BF080970C4DD2ABD6B1E173967F57"/>
        <w:category>
          <w:name w:val="General"/>
          <w:gallery w:val="placeholder"/>
        </w:category>
        <w:types>
          <w:type w:val="bbPlcHdr"/>
        </w:types>
        <w:behaviors>
          <w:behavior w:val="content"/>
        </w:behaviors>
        <w:guid w:val="{7BC765E8-C69D-4CFE-9432-D88CC52A52C8}"/>
      </w:docPartPr>
      <w:docPartBody>
        <w:p w:rsidR="00D86A24" w:rsidRDefault="00D86A24">
          <w:pPr>
            <w:pStyle w:val="E89BF080970C4DD2ABD6B1E173967F57"/>
          </w:pPr>
          <w:r w:rsidRPr="000F33A6">
            <w:t>[Dirección postal]</w:t>
          </w:r>
        </w:p>
      </w:docPartBody>
    </w:docPart>
    <w:docPart>
      <w:docPartPr>
        <w:name w:val="D9432A8D52E94592B97B81C27116BB59"/>
        <w:category>
          <w:name w:val="General"/>
          <w:gallery w:val="placeholder"/>
        </w:category>
        <w:types>
          <w:type w:val="bbPlcHdr"/>
        </w:types>
        <w:behaviors>
          <w:behavior w:val="content"/>
        </w:behaviors>
        <w:guid w:val="{DA832417-975B-4AF3-800C-AC6E388A494F}"/>
      </w:docPartPr>
      <w:docPartBody>
        <w:p w:rsidR="00D86A24" w:rsidRDefault="00D86A24">
          <w:pPr>
            <w:pStyle w:val="D9432A8D52E94592B97B81C27116BB59"/>
          </w:pPr>
          <w:r w:rsidRPr="000F33A6">
            <w:t>[Código postal, ciudad y provincia o estado]</w:t>
          </w:r>
        </w:p>
      </w:docPartBody>
    </w:docPart>
    <w:docPart>
      <w:docPartPr>
        <w:name w:val="67F23B14CED64B1DBF4A2AA5B054F5C4"/>
        <w:category>
          <w:name w:val="General"/>
          <w:gallery w:val="placeholder"/>
        </w:category>
        <w:types>
          <w:type w:val="bbPlcHdr"/>
        </w:types>
        <w:behaviors>
          <w:behavior w:val="content"/>
        </w:behaviors>
        <w:guid w:val="{D6543739-2368-4403-8F1B-8EB8C3FE5101}"/>
      </w:docPartPr>
      <w:docPartBody>
        <w:p w:rsidR="00D86A24" w:rsidRDefault="00D86A24">
          <w:pPr>
            <w:pStyle w:val="67F23B14CED64B1DBF4A2AA5B054F5C4"/>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1F44AC855782455BA08DEDB1A5254BE7"/>
        <w:category>
          <w:name w:val="General"/>
          <w:gallery w:val="placeholder"/>
        </w:category>
        <w:types>
          <w:type w:val="bbPlcHdr"/>
        </w:types>
        <w:behaviors>
          <w:behavior w:val="content"/>
        </w:behaviors>
        <w:guid w:val="{33E57282-67FD-4109-9784-DC3AB368D9A6}"/>
      </w:docPartPr>
      <w:docPartBody>
        <w:p w:rsidR="00D86A24" w:rsidRDefault="00D86A24">
          <w:pPr>
            <w:pStyle w:val="1F44AC855782455BA08DEDB1A5254BE7"/>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81D497B46BD4CEFBEAFF0E214AE9C7D"/>
        <w:category>
          <w:name w:val="General"/>
          <w:gallery w:val="placeholder"/>
        </w:category>
        <w:types>
          <w:type w:val="bbPlcHdr"/>
        </w:types>
        <w:behaviors>
          <w:behavior w:val="content"/>
        </w:behaviors>
        <w:guid w:val="{2CDA9C5E-38B7-4D4F-80AA-3A9FE1749221}"/>
      </w:docPartPr>
      <w:docPartBody>
        <w:p w:rsidR="00D86A24" w:rsidRDefault="00D86A24">
          <w:pPr>
            <w:pStyle w:val="A81D497B46BD4CEFBEAFF0E214AE9C7D"/>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9222E3D932D64ECEA2E40CA7EF40EF2E"/>
        <w:category>
          <w:name w:val="General"/>
          <w:gallery w:val="placeholder"/>
        </w:category>
        <w:types>
          <w:type w:val="bbPlcHdr"/>
        </w:types>
        <w:behaviors>
          <w:behavior w:val="content"/>
        </w:behaviors>
        <w:guid w:val="{2ADB16A2-F225-4FFF-8120-EFADA3AD3B1A}"/>
      </w:docPartPr>
      <w:docPartBody>
        <w:p w:rsidR="00D86A24" w:rsidRDefault="00D86A24" w:rsidP="00D86A24">
          <w:pPr>
            <w:pStyle w:val="9222E3D932D64ECEA2E40CA7EF40EF2E"/>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2150F7072D934BA8B9920C7A5911A446"/>
        <w:category>
          <w:name w:val="General"/>
          <w:gallery w:val="placeholder"/>
        </w:category>
        <w:types>
          <w:type w:val="bbPlcHdr"/>
        </w:types>
        <w:behaviors>
          <w:behavior w:val="content"/>
        </w:behaviors>
        <w:guid w:val="{F1B48369-42C9-4826-8177-DE31B90F3E97}"/>
      </w:docPartPr>
      <w:docPartBody>
        <w:p w:rsidR="00D86A24" w:rsidRDefault="00D86A24" w:rsidP="00D86A24">
          <w:pPr>
            <w:pStyle w:val="2150F7072D934BA8B9920C7A5911A446"/>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EB64AA9586E64B95A7D4B1143DBF556A"/>
        <w:category>
          <w:name w:val="General"/>
          <w:gallery w:val="placeholder"/>
        </w:category>
        <w:types>
          <w:type w:val="bbPlcHdr"/>
        </w:types>
        <w:behaviors>
          <w:behavior w:val="content"/>
        </w:behaviors>
        <w:guid w:val="{5B5B6A01-D805-420D-9963-DE49B71D5A7E}"/>
      </w:docPartPr>
      <w:docPartBody>
        <w:p w:rsidR="00D86A24" w:rsidRDefault="00D86A24" w:rsidP="00D86A24">
          <w:pPr>
            <w:pStyle w:val="EB64AA9586E64B95A7D4B1143DBF556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2F4B41DB4AA84249B4AD6C388AB2397A"/>
        <w:category>
          <w:name w:val="General"/>
          <w:gallery w:val="placeholder"/>
        </w:category>
        <w:types>
          <w:type w:val="bbPlcHdr"/>
        </w:types>
        <w:behaviors>
          <w:behavior w:val="content"/>
        </w:behaviors>
        <w:guid w:val="{97A0BB5B-EF21-4533-9C28-DC0B50DE2AC2}"/>
      </w:docPartPr>
      <w:docPartBody>
        <w:p w:rsidR="00D86A24" w:rsidRDefault="00D86A24" w:rsidP="00D86A24">
          <w:pPr>
            <w:pStyle w:val="2F4B41DB4AA84249B4AD6C388AB2397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35073C26997A4A97A609FAFB5F40A9DF"/>
        <w:category>
          <w:name w:val="General"/>
          <w:gallery w:val="placeholder"/>
        </w:category>
        <w:types>
          <w:type w:val="bbPlcHdr"/>
        </w:types>
        <w:behaviors>
          <w:behavior w:val="content"/>
        </w:behaviors>
        <w:guid w:val="{A6CD9BD7-C491-4995-A2F0-2FE34A236F9A}"/>
      </w:docPartPr>
      <w:docPartBody>
        <w:p w:rsidR="00000000" w:rsidRDefault="00D86A24" w:rsidP="00D86A24">
          <w:pPr>
            <w:pStyle w:val="35073C26997A4A97A609FAFB5F40A9DF"/>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0CCEC5F53BC4FC494A592D8F81FFFDC"/>
        <w:category>
          <w:name w:val="General"/>
          <w:gallery w:val="placeholder"/>
        </w:category>
        <w:types>
          <w:type w:val="bbPlcHdr"/>
        </w:types>
        <w:behaviors>
          <w:behavior w:val="content"/>
        </w:behaviors>
        <w:guid w:val="{970E883D-C48F-4FC6-BCE2-600769202528}"/>
      </w:docPartPr>
      <w:docPartBody>
        <w:p w:rsidR="00000000" w:rsidRDefault="00D86A24" w:rsidP="00D86A24">
          <w:pPr>
            <w:pStyle w:val="A0CCEC5F53BC4FC494A592D8F81FFFDC"/>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109127C398614BCF9F023F30DE9DADBD"/>
        <w:category>
          <w:name w:val="General"/>
          <w:gallery w:val="placeholder"/>
        </w:category>
        <w:types>
          <w:type w:val="bbPlcHdr"/>
        </w:types>
        <w:behaviors>
          <w:behavior w:val="content"/>
        </w:behaviors>
        <w:guid w:val="{DD508560-727A-4A4E-BB44-112773417C4D}"/>
      </w:docPartPr>
      <w:docPartBody>
        <w:p w:rsidR="00000000" w:rsidRDefault="00D86A24" w:rsidP="00D86A24">
          <w:pPr>
            <w:pStyle w:val="109127C398614BCF9F023F30DE9DADBD"/>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D448A2BC74314E78A709D288C79B4D50"/>
        <w:category>
          <w:name w:val="General"/>
          <w:gallery w:val="placeholder"/>
        </w:category>
        <w:types>
          <w:type w:val="bbPlcHdr"/>
        </w:types>
        <w:behaviors>
          <w:behavior w:val="content"/>
        </w:behaviors>
        <w:guid w:val="{D0C4014B-FE42-41C1-96B4-099917FD5958}"/>
      </w:docPartPr>
      <w:docPartBody>
        <w:p w:rsidR="00000000" w:rsidRDefault="00D86A24" w:rsidP="00D86A24">
          <w:pPr>
            <w:pStyle w:val="D448A2BC74314E78A709D288C79B4D50"/>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D979615867D14C39AFF84855318EB5EA"/>
        <w:category>
          <w:name w:val="General"/>
          <w:gallery w:val="placeholder"/>
        </w:category>
        <w:types>
          <w:type w:val="bbPlcHdr"/>
        </w:types>
        <w:behaviors>
          <w:behavior w:val="content"/>
        </w:behaviors>
        <w:guid w:val="{8E85E4F3-2C42-44AC-9C5F-53EECB61FF75}"/>
      </w:docPartPr>
      <w:docPartBody>
        <w:p w:rsidR="00000000" w:rsidRDefault="00D86A24" w:rsidP="00D86A24">
          <w:pPr>
            <w:pStyle w:val="D979615867D14C39AFF84855318EB5E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96D2FFFA302F4966A541444FB24C5619"/>
        <w:category>
          <w:name w:val="General"/>
          <w:gallery w:val="placeholder"/>
        </w:category>
        <w:types>
          <w:type w:val="bbPlcHdr"/>
        </w:types>
        <w:behaviors>
          <w:behavior w:val="content"/>
        </w:behaviors>
        <w:guid w:val="{28606F20-C5CB-4C0B-AEDA-3B6BA8B63A27}"/>
      </w:docPartPr>
      <w:docPartBody>
        <w:p w:rsidR="00000000" w:rsidRDefault="00D86A24" w:rsidP="00D86A24">
          <w:pPr>
            <w:pStyle w:val="96D2FFFA302F4966A541444FB24C5619"/>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F4E51BFEB5B34351977A34012352F966"/>
        <w:category>
          <w:name w:val="General"/>
          <w:gallery w:val="placeholder"/>
        </w:category>
        <w:types>
          <w:type w:val="bbPlcHdr"/>
        </w:types>
        <w:behaviors>
          <w:behavior w:val="content"/>
        </w:behaviors>
        <w:guid w:val="{9C44A188-F739-421D-A715-0F8CA946ED19}"/>
      </w:docPartPr>
      <w:docPartBody>
        <w:p w:rsidR="00000000" w:rsidRDefault="00D86A24" w:rsidP="00D86A24">
          <w:pPr>
            <w:pStyle w:val="F4E51BFEB5B34351977A34012352F966"/>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D0FF8AFFA6D640489ECD003F9AFB7F20"/>
        <w:category>
          <w:name w:val="General"/>
          <w:gallery w:val="placeholder"/>
        </w:category>
        <w:types>
          <w:type w:val="bbPlcHdr"/>
        </w:types>
        <w:behaviors>
          <w:behavior w:val="content"/>
        </w:behaviors>
        <w:guid w:val="{57C2129D-42CA-4214-A7CC-35DFAC7B9200}"/>
      </w:docPartPr>
      <w:docPartBody>
        <w:p w:rsidR="00000000" w:rsidRDefault="00D86A24" w:rsidP="00D86A24">
          <w:pPr>
            <w:pStyle w:val="D0FF8AFFA6D640489ECD003F9AFB7F20"/>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7522DABCF0784E369AFA1A41EF50B8FE"/>
        <w:category>
          <w:name w:val="General"/>
          <w:gallery w:val="placeholder"/>
        </w:category>
        <w:types>
          <w:type w:val="bbPlcHdr"/>
        </w:types>
        <w:behaviors>
          <w:behavior w:val="content"/>
        </w:behaviors>
        <w:guid w:val="{F800640A-9159-453F-8AB0-534FD0110773}"/>
      </w:docPartPr>
      <w:docPartBody>
        <w:p w:rsidR="00000000" w:rsidRDefault="00D86A24" w:rsidP="00D86A24">
          <w:pPr>
            <w:pStyle w:val="7522DABCF0784E369AFA1A41EF50B8FE"/>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95A740A7DFCF41288BAE922C4D40191A"/>
        <w:category>
          <w:name w:val="General"/>
          <w:gallery w:val="placeholder"/>
        </w:category>
        <w:types>
          <w:type w:val="bbPlcHdr"/>
        </w:types>
        <w:behaviors>
          <w:behavior w:val="content"/>
        </w:behaviors>
        <w:guid w:val="{18BDA140-6693-4ECA-B68D-003F975AA07B}"/>
      </w:docPartPr>
      <w:docPartBody>
        <w:p w:rsidR="00000000" w:rsidRDefault="00D86A24" w:rsidP="00D86A24">
          <w:pPr>
            <w:pStyle w:val="95A740A7DFCF41288BAE922C4D40191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82EBAA3E4364644BE10AB5ACBE17840"/>
        <w:category>
          <w:name w:val="General"/>
          <w:gallery w:val="placeholder"/>
        </w:category>
        <w:types>
          <w:type w:val="bbPlcHdr"/>
        </w:types>
        <w:behaviors>
          <w:behavior w:val="content"/>
        </w:behaviors>
        <w:guid w:val="{81D33B5F-91D2-40B7-9D30-9AD6AE2CCDC0}"/>
      </w:docPartPr>
      <w:docPartBody>
        <w:p w:rsidR="00000000" w:rsidRDefault="00D86A24" w:rsidP="00D86A24">
          <w:pPr>
            <w:pStyle w:val="A82EBAA3E4364644BE10AB5ACBE17840"/>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89102ABA0C5F464D87AA5CE0785FAADF"/>
        <w:category>
          <w:name w:val="General"/>
          <w:gallery w:val="placeholder"/>
        </w:category>
        <w:types>
          <w:type w:val="bbPlcHdr"/>
        </w:types>
        <w:behaviors>
          <w:behavior w:val="content"/>
        </w:behaviors>
        <w:guid w:val="{7DCEC6F4-857B-4050-AE4E-29E9217DDA01}"/>
      </w:docPartPr>
      <w:docPartBody>
        <w:p w:rsidR="00000000" w:rsidRDefault="00D86A24" w:rsidP="00D86A24">
          <w:pPr>
            <w:pStyle w:val="89102ABA0C5F464D87AA5CE0785FAADF"/>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55E8641C7E7542408E2A859F6640BEF1"/>
        <w:category>
          <w:name w:val="General"/>
          <w:gallery w:val="placeholder"/>
        </w:category>
        <w:types>
          <w:type w:val="bbPlcHdr"/>
        </w:types>
        <w:behaviors>
          <w:behavior w:val="content"/>
        </w:behaviors>
        <w:guid w:val="{602CE30C-CC72-4350-AD76-96C695F3E9B7}"/>
      </w:docPartPr>
      <w:docPartBody>
        <w:p w:rsidR="00000000" w:rsidRDefault="00D86A24" w:rsidP="00D86A24">
          <w:pPr>
            <w:pStyle w:val="55E8641C7E7542408E2A859F6640BEF1"/>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B4995E80A49B456CBEA38611FCFDF2D5"/>
        <w:category>
          <w:name w:val="General"/>
          <w:gallery w:val="placeholder"/>
        </w:category>
        <w:types>
          <w:type w:val="bbPlcHdr"/>
        </w:types>
        <w:behaviors>
          <w:behavior w:val="content"/>
        </w:behaviors>
        <w:guid w:val="{0C1951A0-5024-4EE5-B0BB-4EC78A653733}"/>
      </w:docPartPr>
      <w:docPartBody>
        <w:p w:rsidR="00000000" w:rsidRDefault="00D86A24" w:rsidP="00D86A24">
          <w:pPr>
            <w:pStyle w:val="B4995E80A49B456CBEA38611FCFDF2D5"/>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6C332EA8B3545D29E1F2738D4B946F7"/>
        <w:category>
          <w:name w:val="General"/>
          <w:gallery w:val="placeholder"/>
        </w:category>
        <w:types>
          <w:type w:val="bbPlcHdr"/>
        </w:types>
        <w:behaviors>
          <w:behavior w:val="content"/>
        </w:behaviors>
        <w:guid w:val="{D84CCB04-A360-4281-B86E-5129B6C19863}"/>
      </w:docPartPr>
      <w:docPartBody>
        <w:p w:rsidR="00000000" w:rsidRDefault="00D86A24" w:rsidP="00D86A24">
          <w:pPr>
            <w:pStyle w:val="A6C332EA8B3545D29E1F2738D4B946F7"/>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F8EAA01CE7B4ABC82036CC56571AD08"/>
        <w:category>
          <w:name w:val="General"/>
          <w:gallery w:val="placeholder"/>
        </w:category>
        <w:types>
          <w:type w:val="bbPlcHdr"/>
        </w:types>
        <w:behaviors>
          <w:behavior w:val="content"/>
        </w:behaviors>
        <w:guid w:val="{6217E9E9-73AE-4E59-A67F-C6AE0EE8036E}"/>
      </w:docPartPr>
      <w:docPartBody>
        <w:p w:rsidR="00000000" w:rsidRDefault="00D86A24" w:rsidP="00D86A24">
          <w:pPr>
            <w:pStyle w:val="AF8EAA01CE7B4ABC82036CC56571AD08"/>
          </w:pPr>
          <w:r>
            <w:rPr>
              <w:rStyle w:val="Textodelmarcadordeposicin"/>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A24"/>
    <w:rsid w:val="00D86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89BF080970C4DD2ABD6B1E173967F57">
    <w:name w:val="E89BF080970C4DD2ABD6B1E173967F57"/>
  </w:style>
  <w:style w:type="paragraph" w:customStyle="1" w:styleId="D9432A8D52E94592B97B81C27116BB59">
    <w:name w:val="D9432A8D52E94592B97B81C27116BB59"/>
  </w:style>
  <w:style w:type="paragraph" w:customStyle="1" w:styleId="FA351992A3394E45AACEF2000CB03894">
    <w:name w:val="FA351992A3394E45AACEF2000CB03894"/>
  </w:style>
  <w:style w:type="paragraph" w:customStyle="1" w:styleId="D29BEC7E87C54084884CB060E3626A11">
    <w:name w:val="D29BEC7E87C54084884CB060E3626A11"/>
  </w:style>
  <w:style w:type="character" w:styleId="nfasis">
    <w:name w:val="Emphasis"/>
    <w:basedOn w:val="Fuentedeprrafopredeter"/>
    <w:uiPriority w:val="2"/>
    <w:unhideWhenUsed/>
    <w:qFormat/>
    <w:rPr>
      <w:color w:val="4472C4" w:themeColor="accent1"/>
    </w:rPr>
  </w:style>
  <w:style w:type="paragraph" w:customStyle="1" w:styleId="F7631548C2574597A56D75D822E91938">
    <w:name w:val="F7631548C2574597A56D75D822E91938"/>
  </w:style>
  <w:style w:type="paragraph" w:customStyle="1" w:styleId="3F16B06B557045498FDAE153D916D9A9">
    <w:name w:val="3F16B06B557045498FDAE153D916D9A9"/>
  </w:style>
  <w:style w:type="paragraph" w:customStyle="1" w:styleId="9B313C8F8A414FBEAF1B77FA13DB5FA7">
    <w:name w:val="9B313C8F8A414FBEAF1B77FA13DB5FA7"/>
  </w:style>
  <w:style w:type="paragraph" w:customStyle="1" w:styleId="Textodelcurrculumvtae">
    <w:name w:val="Texto del currículum vítae"/>
    <w:basedOn w:val="Normal"/>
    <w:qFormat/>
    <w:pPr>
      <w:spacing w:before="40" w:after="40" w:line="288" w:lineRule="auto"/>
      <w:ind w:right="1440"/>
    </w:pPr>
    <w:rPr>
      <w:rFonts w:eastAsiaTheme="minorHAnsi"/>
      <w:color w:val="595959" w:themeColor="text1" w:themeTint="A6"/>
      <w:kern w:val="20"/>
      <w:sz w:val="20"/>
      <w:szCs w:val="20"/>
      <w:lang w:eastAsia="en-US"/>
    </w:rPr>
  </w:style>
  <w:style w:type="paragraph" w:customStyle="1" w:styleId="B70709D077B54674A04DB86EDC66EDF8">
    <w:name w:val="B70709D077B54674A04DB86EDC66EDF8"/>
  </w:style>
  <w:style w:type="character" w:styleId="Textodelmarcadordeposicin">
    <w:name w:val="Placeholder Text"/>
    <w:basedOn w:val="Fuentedeprrafopredeter"/>
    <w:uiPriority w:val="99"/>
    <w:semiHidden/>
    <w:rsid w:val="00D86A24"/>
    <w:rPr>
      <w:color w:val="808080"/>
    </w:rPr>
  </w:style>
  <w:style w:type="paragraph" w:customStyle="1" w:styleId="67F23B14CED64B1DBF4A2AA5B054F5C4">
    <w:name w:val="67F23B14CED64B1DBF4A2AA5B054F5C4"/>
  </w:style>
  <w:style w:type="paragraph" w:customStyle="1" w:styleId="CEEF81F5B83D4D27BC87D9F15E7785A4">
    <w:name w:val="CEEF81F5B83D4D27BC87D9F15E7785A4"/>
  </w:style>
  <w:style w:type="paragraph" w:customStyle="1" w:styleId="5AFA9915619D4B7489371BD0A1A063FA">
    <w:name w:val="5AFA9915619D4B7489371BD0A1A063FA"/>
  </w:style>
  <w:style w:type="paragraph" w:customStyle="1" w:styleId="450651C20AA248768FF2FF1EFDB24851">
    <w:name w:val="450651C20AA248768FF2FF1EFDB24851"/>
  </w:style>
  <w:style w:type="paragraph" w:customStyle="1" w:styleId="1F44AC855782455BA08DEDB1A5254BE7">
    <w:name w:val="1F44AC855782455BA08DEDB1A5254BE7"/>
  </w:style>
  <w:style w:type="paragraph" w:customStyle="1" w:styleId="4C36EF2F35944423A8DA4C6035E6F94E">
    <w:name w:val="4C36EF2F35944423A8DA4C6035E6F94E"/>
  </w:style>
  <w:style w:type="paragraph" w:customStyle="1" w:styleId="6D5D6711270E41A09DD293F2C6957D68">
    <w:name w:val="6D5D6711270E41A09DD293F2C6957D68"/>
  </w:style>
  <w:style w:type="paragraph" w:customStyle="1" w:styleId="A2487A587CB54D978E158087A297C367">
    <w:name w:val="A2487A587CB54D978E158087A297C367"/>
  </w:style>
  <w:style w:type="paragraph" w:customStyle="1" w:styleId="542D27051DC44AAF8ACBF8D5E2A37241">
    <w:name w:val="542D27051DC44AAF8ACBF8D5E2A37241"/>
  </w:style>
  <w:style w:type="paragraph" w:customStyle="1" w:styleId="A81D497B46BD4CEFBEAFF0E214AE9C7D">
    <w:name w:val="A81D497B46BD4CEFBEAFF0E214AE9C7D"/>
  </w:style>
  <w:style w:type="paragraph" w:customStyle="1" w:styleId="3411D1EAC143409DBC55DD669F27EC81">
    <w:name w:val="3411D1EAC143409DBC55DD669F27EC81"/>
  </w:style>
  <w:style w:type="paragraph" w:customStyle="1" w:styleId="BCEB02746C9A451B88BCCF9CA64CB9C0">
    <w:name w:val="BCEB02746C9A451B88BCCF9CA64CB9C0"/>
  </w:style>
  <w:style w:type="paragraph" w:customStyle="1" w:styleId="A7BE925A7D90436BA45DF95E6D20F30D">
    <w:name w:val="A7BE925A7D90436BA45DF95E6D20F30D"/>
  </w:style>
  <w:style w:type="paragraph" w:customStyle="1" w:styleId="9222E3D932D64ECEA2E40CA7EF40EF2E">
    <w:name w:val="9222E3D932D64ECEA2E40CA7EF40EF2E"/>
    <w:rsid w:val="00D86A24"/>
  </w:style>
  <w:style w:type="paragraph" w:customStyle="1" w:styleId="2150F7072D934BA8B9920C7A5911A446">
    <w:name w:val="2150F7072D934BA8B9920C7A5911A446"/>
    <w:rsid w:val="00D86A24"/>
  </w:style>
  <w:style w:type="paragraph" w:customStyle="1" w:styleId="EB64AA9586E64B95A7D4B1143DBF556A">
    <w:name w:val="EB64AA9586E64B95A7D4B1143DBF556A"/>
    <w:rsid w:val="00D86A24"/>
  </w:style>
  <w:style w:type="paragraph" w:customStyle="1" w:styleId="2F4B41DB4AA84249B4AD6C388AB2397A">
    <w:name w:val="2F4B41DB4AA84249B4AD6C388AB2397A"/>
    <w:rsid w:val="00D86A24"/>
  </w:style>
  <w:style w:type="paragraph" w:customStyle="1" w:styleId="2CA5AA9385F74A088F4F8A142B7191E7">
    <w:name w:val="2CA5AA9385F74A088F4F8A142B7191E7"/>
    <w:rsid w:val="00D86A24"/>
  </w:style>
  <w:style w:type="paragraph" w:customStyle="1" w:styleId="482F14474C2E41BB8AD4EC0154096D2C">
    <w:name w:val="482F14474C2E41BB8AD4EC0154096D2C"/>
    <w:rsid w:val="00D86A24"/>
  </w:style>
  <w:style w:type="paragraph" w:customStyle="1" w:styleId="35073C26997A4A97A609FAFB5F40A9DF">
    <w:name w:val="35073C26997A4A97A609FAFB5F40A9DF"/>
    <w:rsid w:val="00D86A24"/>
  </w:style>
  <w:style w:type="paragraph" w:customStyle="1" w:styleId="5164332AA7BD4CF6B9F2913B527049BD">
    <w:name w:val="5164332AA7BD4CF6B9F2913B527049BD"/>
    <w:rsid w:val="00D86A24"/>
  </w:style>
  <w:style w:type="paragraph" w:customStyle="1" w:styleId="DE851AB85BDA4ADBA09AB88F5E51B368">
    <w:name w:val="DE851AB85BDA4ADBA09AB88F5E51B368"/>
    <w:rsid w:val="00D86A24"/>
  </w:style>
  <w:style w:type="paragraph" w:customStyle="1" w:styleId="AC7498C7B15348FFA283EDBE1BD5360B">
    <w:name w:val="AC7498C7B15348FFA283EDBE1BD5360B"/>
    <w:rsid w:val="00D86A24"/>
  </w:style>
  <w:style w:type="paragraph" w:customStyle="1" w:styleId="8EF57B90135140148245CDFCECA78FCE">
    <w:name w:val="8EF57B90135140148245CDFCECA78FCE"/>
    <w:rsid w:val="00D86A24"/>
  </w:style>
  <w:style w:type="paragraph" w:customStyle="1" w:styleId="B4D75558936843DBB93D2FABA67C7597">
    <w:name w:val="B4D75558936843DBB93D2FABA67C7597"/>
    <w:rsid w:val="00D86A24"/>
  </w:style>
  <w:style w:type="paragraph" w:customStyle="1" w:styleId="1BB08A22B2484ABB8326586C5E8561B4">
    <w:name w:val="1BB08A22B2484ABB8326586C5E8561B4"/>
    <w:rsid w:val="00D86A24"/>
  </w:style>
  <w:style w:type="paragraph" w:customStyle="1" w:styleId="93635C949CE94B1EBDF9CF5767E659EB">
    <w:name w:val="93635C949CE94B1EBDF9CF5767E659EB"/>
    <w:rsid w:val="00D86A24"/>
  </w:style>
  <w:style w:type="paragraph" w:customStyle="1" w:styleId="943969AB21884931898E34396043F6F1">
    <w:name w:val="943969AB21884931898E34396043F6F1"/>
    <w:rsid w:val="00D86A24"/>
  </w:style>
  <w:style w:type="paragraph" w:customStyle="1" w:styleId="9EE17D87C3D24ADAB9FB8AF60945D44C">
    <w:name w:val="9EE17D87C3D24ADAB9FB8AF60945D44C"/>
    <w:rsid w:val="00D86A24"/>
  </w:style>
  <w:style w:type="paragraph" w:customStyle="1" w:styleId="FE3A2512FF6D4993A39A8DC6DDB32E61">
    <w:name w:val="FE3A2512FF6D4993A39A8DC6DDB32E61"/>
    <w:rsid w:val="00D86A24"/>
  </w:style>
  <w:style w:type="paragraph" w:customStyle="1" w:styleId="DCB2AD5F35984CFDBD369EECF931C7F3">
    <w:name w:val="DCB2AD5F35984CFDBD369EECF931C7F3"/>
    <w:rsid w:val="00D86A24"/>
  </w:style>
  <w:style w:type="paragraph" w:customStyle="1" w:styleId="CAA49BD0490D4352AF1FF8F9AA01EC96">
    <w:name w:val="CAA49BD0490D4352AF1FF8F9AA01EC96"/>
    <w:rsid w:val="00D86A24"/>
  </w:style>
  <w:style w:type="paragraph" w:customStyle="1" w:styleId="A0CCEC5F53BC4FC494A592D8F81FFFDC">
    <w:name w:val="A0CCEC5F53BC4FC494A592D8F81FFFDC"/>
    <w:rsid w:val="00D86A24"/>
  </w:style>
  <w:style w:type="paragraph" w:customStyle="1" w:styleId="E2F935E6F7614425A1A290768E9FE85C">
    <w:name w:val="E2F935E6F7614425A1A290768E9FE85C"/>
    <w:rsid w:val="00D86A24"/>
  </w:style>
  <w:style w:type="paragraph" w:customStyle="1" w:styleId="F5AF02B31214458F95F767B739D8C03F">
    <w:name w:val="F5AF02B31214458F95F767B739D8C03F"/>
    <w:rsid w:val="00D86A24"/>
  </w:style>
  <w:style w:type="paragraph" w:customStyle="1" w:styleId="5935F8956EC549529185B00FB9C8F19F">
    <w:name w:val="5935F8956EC549529185B00FB9C8F19F"/>
    <w:rsid w:val="00D86A24"/>
  </w:style>
  <w:style w:type="paragraph" w:customStyle="1" w:styleId="109127C398614BCF9F023F30DE9DADBD">
    <w:name w:val="109127C398614BCF9F023F30DE9DADBD"/>
    <w:rsid w:val="00D86A24"/>
  </w:style>
  <w:style w:type="paragraph" w:customStyle="1" w:styleId="731248240EBE4FFD902B3975FF8E7876">
    <w:name w:val="731248240EBE4FFD902B3975FF8E7876"/>
    <w:rsid w:val="00D86A24"/>
  </w:style>
  <w:style w:type="paragraph" w:customStyle="1" w:styleId="2E91A361E000433D95FECC442B090728">
    <w:name w:val="2E91A361E000433D95FECC442B090728"/>
    <w:rsid w:val="00D86A24"/>
  </w:style>
  <w:style w:type="paragraph" w:customStyle="1" w:styleId="85B5A5A8EA4C4C9589264F1EB63AB5A5">
    <w:name w:val="85B5A5A8EA4C4C9589264F1EB63AB5A5"/>
    <w:rsid w:val="00D86A24"/>
  </w:style>
  <w:style w:type="paragraph" w:customStyle="1" w:styleId="8B770048C3714909AC5062A2900166F2">
    <w:name w:val="8B770048C3714909AC5062A2900166F2"/>
    <w:rsid w:val="00D86A24"/>
  </w:style>
  <w:style w:type="paragraph" w:customStyle="1" w:styleId="AA567A6D8F914059824D483641B8FEC0">
    <w:name w:val="AA567A6D8F914059824D483641B8FEC0"/>
    <w:rsid w:val="00D86A24"/>
  </w:style>
  <w:style w:type="paragraph" w:customStyle="1" w:styleId="850B59441788478DAA8AAA0281F8AC7F">
    <w:name w:val="850B59441788478DAA8AAA0281F8AC7F"/>
    <w:rsid w:val="00D86A24"/>
  </w:style>
  <w:style w:type="paragraph" w:customStyle="1" w:styleId="2F80AF40A8404FA0A6E27DCC3CBD2FEF">
    <w:name w:val="2F80AF40A8404FA0A6E27DCC3CBD2FEF"/>
    <w:rsid w:val="00D86A24"/>
  </w:style>
  <w:style w:type="paragraph" w:customStyle="1" w:styleId="D448A2BC74314E78A709D288C79B4D50">
    <w:name w:val="D448A2BC74314E78A709D288C79B4D50"/>
    <w:rsid w:val="00D86A24"/>
  </w:style>
  <w:style w:type="paragraph" w:customStyle="1" w:styleId="D979615867D14C39AFF84855318EB5EA">
    <w:name w:val="D979615867D14C39AFF84855318EB5EA"/>
    <w:rsid w:val="00D86A24"/>
  </w:style>
  <w:style w:type="paragraph" w:customStyle="1" w:styleId="12580AC9BDA343A0A99151D0D44F97D8">
    <w:name w:val="12580AC9BDA343A0A99151D0D44F97D8"/>
    <w:rsid w:val="00D86A24"/>
  </w:style>
  <w:style w:type="paragraph" w:customStyle="1" w:styleId="944C558B8FD6479F96908A6879E7F750">
    <w:name w:val="944C558B8FD6479F96908A6879E7F750"/>
    <w:rsid w:val="00D86A24"/>
  </w:style>
  <w:style w:type="paragraph" w:customStyle="1" w:styleId="FB2F133CF4554C7DAA076535708D168C">
    <w:name w:val="FB2F133CF4554C7DAA076535708D168C"/>
    <w:rsid w:val="00D86A24"/>
  </w:style>
  <w:style w:type="paragraph" w:customStyle="1" w:styleId="85AC171630374EB6BE2F55A0F996397C">
    <w:name w:val="85AC171630374EB6BE2F55A0F996397C"/>
    <w:rsid w:val="00D86A24"/>
  </w:style>
  <w:style w:type="paragraph" w:customStyle="1" w:styleId="007BFD542465437281F6637DBE96D49F">
    <w:name w:val="007BFD542465437281F6637DBE96D49F"/>
    <w:rsid w:val="00D86A24"/>
  </w:style>
  <w:style w:type="paragraph" w:customStyle="1" w:styleId="C039DFF8F1AC4239AA65CE8769E8F380">
    <w:name w:val="C039DFF8F1AC4239AA65CE8769E8F380"/>
    <w:rsid w:val="00D86A24"/>
  </w:style>
  <w:style w:type="paragraph" w:customStyle="1" w:styleId="F87B127859E54CE9BABF3A7C088D56A2">
    <w:name w:val="F87B127859E54CE9BABF3A7C088D56A2"/>
    <w:rsid w:val="00D86A24"/>
  </w:style>
  <w:style w:type="paragraph" w:customStyle="1" w:styleId="CED547CB7E1544B0A06B55B1656B1163">
    <w:name w:val="CED547CB7E1544B0A06B55B1656B1163"/>
    <w:rsid w:val="00D86A24"/>
  </w:style>
  <w:style w:type="paragraph" w:customStyle="1" w:styleId="A45A7BE93F3749FA9F3116EC3ED32172">
    <w:name w:val="A45A7BE93F3749FA9F3116EC3ED32172"/>
    <w:rsid w:val="00D86A24"/>
  </w:style>
  <w:style w:type="paragraph" w:customStyle="1" w:styleId="96D2FFFA302F4966A541444FB24C5619">
    <w:name w:val="96D2FFFA302F4966A541444FB24C5619"/>
    <w:rsid w:val="00D86A24"/>
  </w:style>
  <w:style w:type="paragraph" w:customStyle="1" w:styleId="F4E51BFEB5B34351977A34012352F966">
    <w:name w:val="F4E51BFEB5B34351977A34012352F966"/>
    <w:rsid w:val="00D86A24"/>
  </w:style>
  <w:style w:type="paragraph" w:customStyle="1" w:styleId="D0FF8AFFA6D640489ECD003F9AFB7F20">
    <w:name w:val="D0FF8AFFA6D640489ECD003F9AFB7F20"/>
    <w:rsid w:val="00D86A24"/>
  </w:style>
  <w:style w:type="paragraph" w:customStyle="1" w:styleId="F31C334274C04FD78832112A4012D58A">
    <w:name w:val="F31C334274C04FD78832112A4012D58A"/>
    <w:rsid w:val="00D86A24"/>
  </w:style>
  <w:style w:type="paragraph" w:customStyle="1" w:styleId="25B97076E2D64AC19AD23171F5874C47">
    <w:name w:val="25B97076E2D64AC19AD23171F5874C47"/>
    <w:rsid w:val="00D86A24"/>
  </w:style>
  <w:style w:type="paragraph" w:customStyle="1" w:styleId="18F24466AEB44DDEBB271EB067A6C7D6">
    <w:name w:val="18F24466AEB44DDEBB271EB067A6C7D6"/>
    <w:rsid w:val="00D86A24"/>
  </w:style>
  <w:style w:type="paragraph" w:customStyle="1" w:styleId="E9CCC22174204D6290708EC21679844A">
    <w:name w:val="E9CCC22174204D6290708EC21679844A"/>
    <w:rsid w:val="00D86A24"/>
  </w:style>
  <w:style w:type="paragraph" w:customStyle="1" w:styleId="573FD208658B4EF0A096DFF430FC1185">
    <w:name w:val="573FD208658B4EF0A096DFF430FC1185"/>
    <w:rsid w:val="00D86A24"/>
  </w:style>
  <w:style w:type="paragraph" w:customStyle="1" w:styleId="80935CE1655C47D985D922D31B534F43">
    <w:name w:val="80935CE1655C47D985D922D31B534F43"/>
    <w:rsid w:val="00D86A24"/>
  </w:style>
  <w:style w:type="paragraph" w:customStyle="1" w:styleId="5F8AC6F807D54C5FB23FFD6AE77E9FF8">
    <w:name w:val="5F8AC6F807D54C5FB23FFD6AE77E9FF8"/>
    <w:rsid w:val="00D86A24"/>
  </w:style>
  <w:style w:type="paragraph" w:customStyle="1" w:styleId="F667A52A8A704420848C7BEB73DC433B">
    <w:name w:val="F667A52A8A704420848C7BEB73DC433B"/>
    <w:rsid w:val="00D86A24"/>
  </w:style>
  <w:style w:type="paragraph" w:customStyle="1" w:styleId="06C5F24824CB4B1E84D15B2A465DEF00">
    <w:name w:val="06C5F24824CB4B1E84D15B2A465DEF00"/>
    <w:rsid w:val="00D86A24"/>
  </w:style>
  <w:style w:type="paragraph" w:customStyle="1" w:styleId="6D3FE4A6EDED4972B3B83EB8DDE77F8B">
    <w:name w:val="6D3FE4A6EDED4972B3B83EB8DDE77F8B"/>
    <w:rsid w:val="00D86A24"/>
  </w:style>
  <w:style w:type="paragraph" w:customStyle="1" w:styleId="198D82D042A447ABAEADDA1C5E1BEEC0">
    <w:name w:val="198D82D042A447ABAEADDA1C5E1BEEC0"/>
    <w:rsid w:val="00D86A24"/>
  </w:style>
  <w:style w:type="paragraph" w:customStyle="1" w:styleId="C90DC5FFB09341F4BFA7327EF3984851">
    <w:name w:val="C90DC5FFB09341F4BFA7327EF3984851"/>
    <w:rsid w:val="00D86A24"/>
  </w:style>
  <w:style w:type="paragraph" w:customStyle="1" w:styleId="639F29CBD29A4C2ABFAF16F7D5F1958A">
    <w:name w:val="639F29CBD29A4C2ABFAF16F7D5F1958A"/>
    <w:rsid w:val="00D86A24"/>
  </w:style>
  <w:style w:type="paragraph" w:customStyle="1" w:styleId="7522DABCF0784E369AFA1A41EF50B8FE">
    <w:name w:val="7522DABCF0784E369AFA1A41EF50B8FE"/>
    <w:rsid w:val="00D86A24"/>
  </w:style>
  <w:style w:type="paragraph" w:customStyle="1" w:styleId="95A740A7DFCF41288BAE922C4D40191A">
    <w:name w:val="95A740A7DFCF41288BAE922C4D40191A"/>
    <w:rsid w:val="00D86A24"/>
  </w:style>
  <w:style w:type="paragraph" w:customStyle="1" w:styleId="A82EBAA3E4364644BE10AB5ACBE17840">
    <w:name w:val="A82EBAA3E4364644BE10AB5ACBE17840"/>
    <w:rsid w:val="00D86A24"/>
  </w:style>
  <w:style w:type="paragraph" w:customStyle="1" w:styleId="89102ABA0C5F464D87AA5CE0785FAADF">
    <w:name w:val="89102ABA0C5F464D87AA5CE0785FAADF"/>
    <w:rsid w:val="00D86A24"/>
  </w:style>
  <w:style w:type="paragraph" w:customStyle="1" w:styleId="E98F6FB2EDF74FCFB8835136970E49A2">
    <w:name w:val="E98F6FB2EDF74FCFB8835136970E49A2"/>
    <w:rsid w:val="00D86A24"/>
  </w:style>
  <w:style w:type="paragraph" w:customStyle="1" w:styleId="4E1588835A0B42F0B290D26B30A5BF61">
    <w:name w:val="4E1588835A0B42F0B290D26B30A5BF61"/>
    <w:rsid w:val="00D86A24"/>
  </w:style>
  <w:style w:type="paragraph" w:customStyle="1" w:styleId="26039DA5E85E494F8D5D68D4C93B4A3A">
    <w:name w:val="26039DA5E85E494F8D5D68D4C93B4A3A"/>
    <w:rsid w:val="00D86A24"/>
  </w:style>
  <w:style w:type="paragraph" w:customStyle="1" w:styleId="55E8641C7E7542408E2A859F6640BEF1">
    <w:name w:val="55E8641C7E7542408E2A859F6640BEF1"/>
    <w:rsid w:val="00D86A24"/>
  </w:style>
  <w:style w:type="paragraph" w:customStyle="1" w:styleId="C4AD974A2D7C4E60BCA883411DDE7D4D">
    <w:name w:val="C4AD974A2D7C4E60BCA883411DDE7D4D"/>
    <w:rsid w:val="00D86A24"/>
  </w:style>
  <w:style w:type="paragraph" w:customStyle="1" w:styleId="9C224F8C131C484DB6E4E1280A9FFBED">
    <w:name w:val="9C224F8C131C484DB6E4E1280A9FFBED"/>
    <w:rsid w:val="00D86A24"/>
  </w:style>
  <w:style w:type="paragraph" w:customStyle="1" w:styleId="06F56522F5D54CE982040E61DBA8433A">
    <w:name w:val="06F56522F5D54CE982040E61DBA8433A"/>
    <w:rsid w:val="00D86A24"/>
  </w:style>
  <w:style w:type="paragraph" w:customStyle="1" w:styleId="B4995E80A49B456CBEA38611FCFDF2D5">
    <w:name w:val="B4995E80A49B456CBEA38611FCFDF2D5"/>
    <w:rsid w:val="00D86A24"/>
  </w:style>
  <w:style w:type="paragraph" w:customStyle="1" w:styleId="FE395A245BD24644A31D4F1C35F5287F">
    <w:name w:val="FE395A245BD24644A31D4F1C35F5287F"/>
    <w:rsid w:val="00D86A24"/>
  </w:style>
  <w:style w:type="paragraph" w:customStyle="1" w:styleId="FC9B68CA739C40D390311F6173C22552">
    <w:name w:val="FC9B68CA739C40D390311F6173C22552"/>
    <w:rsid w:val="00D86A24"/>
  </w:style>
  <w:style w:type="paragraph" w:customStyle="1" w:styleId="FAC3FDA2673941A78852DC1D065C526F">
    <w:name w:val="FAC3FDA2673941A78852DC1D065C526F"/>
    <w:rsid w:val="00D86A24"/>
  </w:style>
  <w:style w:type="paragraph" w:customStyle="1" w:styleId="A6C332EA8B3545D29E1F2738D4B946F7">
    <w:name w:val="A6C332EA8B3545D29E1F2738D4B946F7"/>
    <w:rsid w:val="00D86A24"/>
  </w:style>
  <w:style w:type="paragraph" w:customStyle="1" w:styleId="AF8EAA01CE7B4ABC82036CC56571AD08">
    <w:name w:val="AF8EAA01CE7B4ABC82036CC56571AD08"/>
    <w:rsid w:val="00D86A24"/>
  </w:style>
  <w:style w:type="paragraph" w:customStyle="1" w:styleId="6CD71D062C434284914E7161A8A87E61">
    <w:name w:val="6CD71D062C434284914E7161A8A87E61"/>
    <w:rsid w:val="00D86A24"/>
  </w:style>
  <w:style w:type="paragraph" w:customStyle="1" w:styleId="6684973368ED45CCB8A6B8B69F5EEC3A">
    <w:name w:val="6684973368ED45CCB8A6B8B69F5EEC3A"/>
    <w:rsid w:val="00D86A24"/>
  </w:style>
  <w:style w:type="paragraph" w:customStyle="1" w:styleId="C7B57E2FD32A4230B4861DE6425D138E">
    <w:name w:val="C7B57E2FD32A4230B4861DE6425D138E"/>
    <w:rsid w:val="00D86A24"/>
  </w:style>
  <w:style w:type="paragraph" w:customStyle="1" w:styleId="4E50CD28A9244D9AA0E17D6DE20B168F">
    <w:name w:val="4E50CD28A9244D9AA0E17D6DE20B168F"/>
    <w:rsid w:val="00D86A24"/>
  </w:style>
  <w:style w:type="paragraph" w:customStyle="1" w:styleId="E897605F9FA847A5AD6E67F7986911CF">
    <w:name w:val="E897605F9FA847A5AD6E67F7986911CF"/>
    <w:rsid w:val="00D86A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usiness Set Blue">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PROYECTO: EXPEDIENTE MEDICO CENTRALIZADO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792356-E516-4BA5-834F-8956490EAF8B}">
  <ds:schemaRefs>
    <ds:schemaRef ds:uri="http://schemas.microsoft.com/sharepoint/v3/contenttype/forms"/>
  </ds:schemaRefs>
</ds:datastoreItem>
</file>

<file path=customXml/itemProps3.xml><?xml version="1.0" encoding="utf-8"?>
<ds:datastoreItem xmlns:ds="http://schemas.openxmlformats.org/officeDocument/2006/customXml" ds:itemID="{E437E9E5-EE29-454F-8714-516920628209}">
  <ds:schemaRefs>
    <ds:schemaRef ds:uri="http://schemas.microsoft.com/pics"/>
  </ds:schemaRefs>
</ds:datastoreItem>
</file>

<file path=docProps/app.xml><?xml version="1.0" encoding="utf-8"?>
<Properties xmlns="http://schemas.openxmlformats.org/officeDocument/2006/extended-properties" xmlns:vt="http://schemas.openxmlformats.org/officeDocument/2006/docPropsVTypes">
  <Template>TimelessResume.dotx</Template>
  <TotalTime>215</TotalTime>
  <Pages>1</Pages>
  <Words>1266</Words>
  <Characters>6967</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dc:creator>
  <cp:keywords/>
  <cp:lastModifiedBy>Gerardo</cp:lastModifiedBy>
  <cp:revision>5</cp:revision>
  <dcterms:created xsi:type="dcterms:W3CDTF">2018-04-29T16:21:00Z</dcterms:created>
  <dcterms:modified xsi:type="dcterms:W3CDTF">2018-04-29T19:55:00Z</dcterms:modified>
  <cp:category>Bases deDatos I IS-501</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TC028350579991</vt:lpwstr>
  </property>
</Properties>
</file>